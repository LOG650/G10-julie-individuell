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8EC0" w14:textId="77777777" w:rsidR="00AE2C34" w:rsidRDefault="00E02A63" w:rsidP="001B3556">
      <w:r>
        <w:rPr>
          <w:noProof/>
        </w:rPr>
        <w:drawing>
          <wp:anchor distT="0" distB="0" distL="114300" distR="114300" simplePos="0" relativeHeight="251657216" behindDoc="1" locked="0" layoutInCell="1" allowOverlap="1" wp14:anchorId="2B4CB79F" wp14:editId="392D2A06">
            <wp:simplePos x="0" y="0"/>
            <wp:positionH relativeFrom="column">
              <wp:posOffset>-236855</wp:posOffset>
            </wp:positionH>
            <wp:positionV relativeFrom="paragraph">
              <wp:posOffset>-321945</wp:posOffset>
            </wp:positionV>
            <wp:extent cx="3429000" cy="3429000"/>
            <wp:effectExtent l="0" t="0" r="0" b="0"/>
            <wp:wrapNone/>
            <wp:docPr id="2"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3613F2" w14:textId="77777777" w:rsidR="00AE2C34" w:rsidRDefault="00AE2C34" w:rsidP="001B3556"/>
    <w:p w14:paraId="30A80D99" w14:textId="77777777" w:rsidR="00AE2C34" w:rsidRDefault="00AE2C34" w:rsidP="001B3556"/>
    <w:p w14:paraId="3A1E6286" w14:textId="77777777" w:rsidR="00AE2C34" w:rsidRDefault="00AE2C34" w:rsidP="001B3556"/>
    <w:p w14:paraId="3AB69482" w14:textId="77777777" w:rsidR="00AE2C34" w:rsidRDefault="00AE2C34" w:rsidP="001B3556"/>
    <w:p w14:paraId="096C134D" w14:textId="77777777" w:rsidR="003A4872" w:rsidRDefault="003A4872" w:rsidP="00AE2C34">
      <w:pPr>
        <w:sectPr w:rsidR="003A4872" w:rsidSect="00C90D42">
          <w:footerReference w:type="even" r:id="rId12"/>
          <w:footerReference w:type="default" r:id="rId13"/>
          <w:pgSz w:w="11907" w:h="16840" w:code="9"/>
          <w:pgMar w:top="1411" w:right="1440" w:bottom="1411" w:left="994" w:header="708" w:footer="403" w:gutter="0"/>
          <w:pgNumType w:start="1"/>
          <w:cols w:space="708"/>
          <w:titlePg/>
        </w:sectPr>
      </w:pPr>
    </w:p>
    <w:p w14:paraId="122D1CCF" w14:textId="77777777" w:rsidR="003A4872" w:rsidRDefault="003A4872" w:rsidP="00AE2C34"/>
    <w:p w14:paraId="67B6EEA3" w14:textId="77777777" w:rsidR="003A4872" w:rsidRDefault="003A4872" w:rsidP="001B3556">
      <w:pPr>
        <w:rPr>
          <w:rFonts w:ascii="Arial" w:hAnsi="Arial" w:cs="Arial"/>
          <w:b/>
          <w:bCs/>
          <w:spacing w:val="-4"/>
          <w:w w:val="101"/>
          <w:sz w:val="28"/>
          <w:szCs w:val="28"/>
        </w:rPr>
      </w:pPr>
    </w:p>
    <w:p w14:paraId="6FEDE151" w14:textId="77777777" w:rsidR="003A4872" w:rsidRDefault="003A4872" w:rsidP="001B3556">
      <w:pPr>
        <w:rPr>
          <w:rFonts w:ascii="Arial" w:hAnsi="Arial" w:cs="Arial"/>
          <w:b/>
          <w:bCs/>
          <w:spacing w:val="-4"/>
          <w:w w:val="101"/>
          <w:sz w:val="28"/>
          <w:szCs w:val="28"/>
        </w:rPr>
      </w:pPr>
    </w:p>
    <w:bookmarkStart w:id="0" w:name="Oppgavetype"/>
    <w:p w14:paraId="13E9D52B" w14:textId="77777777"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0CA385F3"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78567F02" w14:textId="77777777"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295377B9"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0224C1C3"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sidRPr="009A386B">
        <w:rPr>
          <w:rFonts w:ascii="Trebuchet MS" w:eastAsia="Arial Unicode MS" w:hAnsi="Trebuchet MS"/>
          <w:b/>
          <w:noProof/>
          <w:sz w:val="36"/>
          <w:szCs w:val="36"/>
        </w:rPr>
        <w:fldChar w:fldCharType="begin">
          <w:ffData>
            <w:name w:val="Tittel"/>
            <w:enabled/>
            <w:calcOnExit w:val="0"/>
            <w:helpText w:type="text" w:val="1. Marker teksten i feltet. &#13;2. Skriv inn tittel"/>
            <w:statusText w:type="text" w:val="1. Marker teksten i feltet.   2. Skriv inn tittel"/>
            <w:textInput>
              <w:default w:val="Tittel (norsk og/eller engelsk) "/>
            </w:textInput>
          </w:ffData>
        </w:fldChar>
      </w:r>
      <w:r w:rsidRPr="009A386B">
        <w:rPr>
          <w:rFonts w:ascii="Trebuchet MS" w:eastAsia="Arial Unicode MS" w:hAnsi="Trebuchet MS"/>
          <w:b/>
          <w:noProof/>
          <w:sz w:val="36"/>
          <w:szCs w:val="36"/>
        </w:rPr>
        <w:instrText xml:space="preserve"> FORMTEXT </w:instrText>
      </w:r>
      <w:r w:rsidRPr="009A386B">
        <w:rPr>
          <w:rFonts w:ascii="Trebuchet MS" w:eastAsia="Arial Unicode MS" w:hAnsi="Trebuchet MS"/>
          <w:b/>
          <w:noProof/>
          <w:sz w:val="36"/>
          <w:szCs w:val="36"/>
        </w:rPr>
      </w:r>
      <w:r w:rsidRPr="009A386B">
        <w:rPr>
          <w:rFonts w:ascii="Trebuchet MS" w:eastAsia="Arial Unicode MS" w:hAnsi="Trebuchet MS"/>
          <w:b/>
          <w:noProof/>
          <w:sz w:val="36"/>
          <w:szCs w:val="36"/>
        </w:rPr>
        <w:fldChar w:fldCharType="separate"/>
      </w:r>
      <w:r w:rsidRPr="009A386B">
        <w:rPr>
          <w:rFonts w:ascii="Trebuchet MS" w:eastAsia="Arial Unicode MS" w:hAnsi="Trebuchet MS"/>
          <w:b/>
          <w:noProof/>
          <w:sz w:val="36"/>
          <w:szCs w:val="36"/>
        </w:rPr>
        <w:t xml:space="preserve">Tittel (norsk og/eller engelsk) </w:t>
      </w:r>
      <w:r w:rsidRPr="009A386B">
        <w:rPr>
          <w:rFonts w:ascii="Trebuchet MS" w:eastAsia="Arial Unicode MS" w:hAnsi="Trebuchet MS"/>
          <w:b/>
          <w:noProof/>
          <w:sz w:val="36"/>
          <w:szCs w:val="36"/>
        </w:rPr>
        <w:fldChar w:fldCharType="end"/>
      </w:r>
      <w:bookmarkEnd w:id="1"/>
    </w:p>
    <w:p w14:paraId="572A093D"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02B15A3C"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fldChar w:fldCharType="begin">
          <w:ffData>
            <w:name w:val="Forfatter"/>
            <w:enabled/>
            <w:calcOnExit w:val="0"/>
            <w:helpText w:type="text" w:val="1. Marker teksten i feltet. &#13;2. Skriv inn navn på forfatter(e) "/>
            <w:statusText w:type="text" w:val="1. Marker teksten i feltet.   2. Skriv inn navn på forfatter(e) "/>
            <w:textInput>
              <w:default w:val="Forfatter(e)"/>
            </w:textInput>
          </w:ffData>
        </w:fldChar>
      </w:r>
      <w:r w:rsidRPr="001505E8">
        <w:rPr>
          <w:rFonts w:ascii="Trebuchet MS" w:eastAsia="Arial Unicode MS" w:hAnsi="Trebuchet MS"/>
          <w:noProof/>
          <w:sz w:val="36"/>
          <w:szCs w:val="36"/>
        </w:rPr>
        <w:instrText xml:space="preserve"> FORMTEXT </w:instrText>
      </w:r>
      <w:r w:rsidRPr="001505E8">
        <w:rPr>
          <w:rFonts w:ascii="Trebuchet MS" w:eastAsia="Arial Unicode MS" w:hAnsi="Trebuchet MS"/>
          <w:noProof/>
          <w:sz w:val="36"/>
          <w:szCs w:val="36"/>
        </w:rPr>
      </w:r>
      <w:r w:rsidRPr="001505E8">
        <w:rPr>
          <w:rFonts w:ascii="Trebuchet MS" w:eastAsia="Arial Unicode MS" w:hAnsi="Trebuchet MS"/>
          <w:noProof/>
          <w:sz w:val="36"/>
          <w:szCs w:val="36"/>
        </w:rPr>
        <w:fldChar w:fldCharType="separate"/>
      </w:r>
      <w:r w:rsidRPr="001505E8">
        <w:rPr>
          <w:rFonts w:ascii="Trebuchet MS" w:eastAsia="Arial Unicode MS" w:hAnsi="Trebuchet MS"/>
          <w:noProof/>
          <w:sz w:val="36"/>
          <w:szCs w:val="36"/>
        </w:rPr>
        <w:t>Forfatter(e)</w:t>
      </w:r>
      <w:r w:rsidR="00D72189">
        <w:rPr>
          <w:rFonts w:ascii="Trebuchet MS" w:eastAsia="Arial Unicode MS" w:hAnsi="Trebuchet MS"/>
          <w:noProof/>
          <w:sz w:val="36"/>
          <w:szCs w:val="36"/>
        </w:rPr>
        <w:t>: Julie Bjørheim</w:t>
      </w:r>
      <w:r w:rsidRPr="001505E8">
        <w:rPr>
          <w:rFonts w:ascii="Trebuchet MS" w:eastAsia="Arial Unicode MS" w:hAnsi="Trebuchet MS"/>
          <w:noProof/>
          <w:sz w:val="36"/>
          <w:szCs w:val="36"/>
        </w:rPr>
        <w:fldChar w:fldCharType="end"/>
      </w:r>
    </w:p>
    <w:p w14:paraId="68DF5795"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5B2FDA47"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3;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D72189">
        <w:rPr>
          <w:rFonts w:ascii="Trebuchet MS" w:eastAsia="Arial Unicode MS" w:hAnsi="Trebuchet MS"/>
          <w:noProof/>
          <w:sz w:val="32"/>
          <w:szCs w:val="32"/>
        </w:rPr>
        <w:t xml:space="preserve">: </w:t>
      </w:r>
      <w:r w:rsidR="0037613D">
        <w:rPr>
          <w:rFonts w:ascii="Trebuchet MS" w:eastAsia="Arial Unicode MS" w:hAnsi="Trebuchet MS"/>
          <w:noProof/>
          <w:sz w:val="32"/>
          <w:szCs w:val="32"/>
        </w:rPr>
        <w:fldChar w:fldCharType="end"/>
      </w:r>
      <w:bookmarkEnd w:id="3"/>
    </w:p>
    <w:p w14:paraId="55D5BCE5"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03BC74A3" w14:textId="77777777"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w:t>
      </w:r>
      <w:bookmarkStart w:id="4" w:name="Text3"/>
      <w:r w:rsidRPr="009A386B">
        <w:rPr>
          <w:rFonts w:ascii="Trebuchet MS" w:eastAsia="Arial Unicode MS" w:hAnsi="Trebuchet MS"/>
          <w:noProof/>
          <w:sz w:val="32"/>
          <w:szCs w:val="32"/>
        </w:rPr>
        <w:t xml:space="preserve"> </w:t>
      </w:r>
      <w:bookmarkStart w:id="5" w:name="Innleveringsdato"/>
      <w:bookmarkEnd w:id="4"/>
      <w:r w:rsidR="0037613D">
        <w:rPr>
          <w:rFonts w:ascii="Trebuchet MS" w:eastAsia="Arial Unicode MS" w:hAnsi="Trebuchet MS"/>
          <w:noProof/>
          <w:sz w:val="32"/>
          <w:szCs w:val="32"/>
        </w:rPr>
        <w:fldChar w:fldCharType="begin">
          <w:ffData>
            <w:name w:val="Innleveringsdato"/>
            <w:enabled/>
            <w:calcOnExit w:val="0"/>
            <w:helpText w:type="text" w:val="1. Marker teksten i feltet. &#13;2. Skriv inn innleveringsdato."/>
            <w:statusText w:type="text" w:val="1. Marker teksten i feltet.   2. Skriv inn innleveringsdato."/>
            <w:textInput>
              <w:default w:val="Innleveringsdato"/>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Innleveringsdato</w:t>
      </w:r>
      <w:r w:rsidR="0037613D">
        <w:rPr>
          <w:rFonts w:ascii="Trebuchet MS" w:eastAsia="Arial Unicode MS" w:hAnsi="Trebuchet MS"/>
          <w:noProof/>
          <w:sz w:val="32"/>
          <w:szCs w:val="32"/>
        </w:rPr>
        <w:fldChar w:fldCharType="end"/>
      </w:r>
      <w:bookmarkEnd w:id="5"/>
    </w:p>
    <w:p w14:paraId="6FD343B7" w14:textId="77777777" w:rsidR="003A4872" w:rsidRDefault="00E02A63" w:rsidP="001B3556">
      <w:pPr>
        <w:rPr>
          <w:rFonts w:ascii="Arial" w:hAnsi="Arial" w:cs="Arial"/>
          <w:b/>
          <w:bCs/>
          <w:spacing w:val="-4"/>
          <w:w w:val="101"/>
          <w:sz w:val="28"/>
          <w:szCs w:val="28"/>
        </w:rPr>
      </w:pPr>
      <w:r>
        <w:rPr>
          <w:noProof/>
        </w:rPr>
        <w:drawing>
          <wp:anchor distT="0" distB="0" distL="114300" distR="114300" simplePos="0" relativeHeight="251658240" behindDoc="0" locked="0" layoutInCell="1" allowOverlap="1" wp14:anchorId="14B20B2A" wp14:editId="0D62FBB7">
            <wp:simplePos x="0" y="0"/>
            <wp:positionH relativeFrom="column">
              <wp:posOffset>4450080</wp:posOffset>
            </wp:positionH>
            <wp:positionV relativeFrom="paragraph">
              <wp:posOffset>6151245</wp:posOffset>
            </wp:positionV>
            <wp:extent cx="1828800" cy="1136650"/>
            <wp:effectExtent l="0" t="0" r="0" b="0"/>
            <wp:wrapNone/>
            <wp:docPr id="3"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D9ADA8"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08" w:footer="397" w:gutter="0"/>
          <w:pgNumType w:start="1"/>
          <w:cols w:space="708"/>
        </w:sectPr>
      </w:pPr>
    </w:p>
    <w:p w14:paraId="37E7C85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51FDA84B" w14:textId="77777777" w:rsidR="00F45737" w:rsidRDefault="00F45737" w:rsidP="00F45737">
      <w:pPr>
        <w:rPr>
          <w:rFonts w:ascii="Trebuchet MS" w:hAnsi="Trebuchet MS" w:cs="Arial"/>
          <w:b/>
          <w:bCs/>
          <w:spacing w:val="-4"/>
          <w:w w:val="101"/>
          <w:sz w:val="18"/>
          <w:szCs w:val="18"/>
        </w:rPr>
      </w:pPr>
    </w:p>
    <w:p w14:paraId="0B2E144D"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01CD734B" w14:textId="77777777" w:rsidR="00C642BF" w:rsidRDefault="00C642BF" w:rsidP="00F45737">
      <w:pPr>
        <w:rPr>
          <w:rFonts w:ascii="Trebuchet MS" w:hAnsi="Trebuchet MS" w:cs="Arial"/>
          <w:bCs/>
          <w:i/>
          <w:spacing w:val="-4"/>
          <w:w w:val="101"/>
          <w:sz w:val="18"/>
          <w:szCs w:val="18"/>
        </w:rPr>
      </w:pPr>
    </w:p>
    <w:p w14:paraId="41CCA2E4"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
        <w:gridCol w:w="7075"/>
        <w:gridCol w:w="1502"/>
      </w:tblGrid>
      <w:tr w:rsidR="00424468" w14:paraId="12C47B88" w14:textId="77777777" w:rsidTr="009758A0">
        <w:trPr>
          <w:trHeight w:val="429"/>
        </w:trPr>
        <w:tc>
          <w:tcPr>
            <w:tcW w:w="8984" w:type="dxa"/>
            <w:gridSpan w:val="3"/>
            <w:shd w:val="clear" w:color="auto" w:fill="F2F2F2"/>
          </w:tcPr>
          <w:p w14:paraId="6291E9D5"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466B548" w14:textId="77777777" w:rsidTr="009758A0">
        <w:trPr>
          <w:trHeight w:val="1085"/>
        </w:trPr>
        <w:tc>
          <w:tcPr>
            <w:tcW w:w="407" w:type="dxa"/>
            <w:shd w:val="clear" w:color="auto" w:fill="F2F2F2"/>
          </w:tcPr>
          <w:p w14:paraId="16C3BA25"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DC8D795"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4D036D88" w14:textId="77777777" w:rsidR="00F45737" w:rsidRPr="009758A0" w:rsidRDefault="00F45737" w:rsidP="009758A0">
            <w:pPr>
              <w:rPr>
                <w:rFonts w:ascii="Trebuchet MS" w:hAnsi="Trebuchet MS" w:cs="Times New Roman"/>
                <w:sz w:val="20"/>
                <w:szCs w:val="20"/>
              </w:rPr>
            </w:pPr>
          </w:p>
          <w:p w14:paraId="178DE4BB" w14:textId="77777777" w:rsidR="0055544F" w:rsidRPr="009758A0" w:rsidRDefault="0055544F" w:rsidP="009758A0">
            <w:pPr>
              <w:rPr>
                <w:rFonts w:ascii="Trebuchet MS" w:hAnsi="Trebuchet MS" w:cs="Times New Roman"/>
                <w:sz w:val="20"/>
                <w:szCs w:val="20"/>
              </w:rPr>
            </w:pPr>
          </w:p>
          <w:p w14:paraId="398CAA1C" w14:textId="77777777"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5A1E07B9" w14:textId="77777777" w:rsidTr="009758A0">
        <w:trPr>
          <w:trHeight w:val="2388"/>
        </w:trPr>
        <w:tc>
          <w:tcPr>
            <w:tcW w:w="407" w:type="dxa"/>
            <w:shd w:val="clear" w:color="auto" w:fill="F2F2F2"/>
          </w:tcPr>
          <w:p w14:paraId="53458570"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2D1D0450"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4D3B36BF"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73B01460"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450AA2A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440EE391"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0A3D180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4CFA307" w14:textId="77777777" w:rsidR="00F45737" w:rsidRPr="009758A0" w:rsidRDefault="00F45737" w:rsidP="009758A0">
            <w:pPr>
              <w:rPr>
                <w:rFonts w:ascii="Trebuchet MS" w:hAnsi="Trebuchet MS" w:cs="Times New Roman"/>
                <w:sz w:val="20"/>
                <w:szCs w:val="20"/>
              </w:rPr>
            </w:pPr>
          </w:p>
          <w:p w14:paraId="0CAE1F42" w14:textId="77777777" w:rsidR="00F45737" w:rsidRPr="009758A0" w:rsidRDefault="00F45737" w:rsidP="009758A0">
            <w:pPr>
              <w:rPr>
                <w:rFonts w:ascii="Trebuchet MS" w:hAnsi="Trebuchet MS" w:cs="Times New Roman"/>
                <w:sz w:val="20"/>
                <w:szCs w:val="20"/>
              </w:rPr>
            </w:pPr>
          </w:p>
          <w:p w14:paraId="0EF1E70B" w14:textId="77777777" w:rsidR="00F45737" w:rsidRPr="009758A0" w:rsidRDefault="00F45737" w:rsidP="009758A0">
            <w:pPr>
              <w:rPr>
                <w:rFonts w:ascii="Trebuchet MS" w:hAnsi="Trebuchet MS" w:cs="Times New Roman"/>
                <w:sz w:val="20"/>
                <w:szCs w:val="20"/>
              </w:rPr>
            </w:pPr>
          </w:p>
          <w:p w14:paraId="71395015" w14:textId="77777777" w:rsidR="00F45737" w:rsidRPr="009758A0" w:rsidRDefault="00F45737" w:rsidP="009758A0">
            <w:pPr>
              <w:rPr>
                <w:rFonts w:ascii="Trebuchet MS" w:hAnsi="Trebuchet MS" w:cs="Times New Roman"/>
                <w:sz w:val="20"/>
                <w:szCs w:val="20"/>
              </w:rPr>
            </w:pPr>
          </w:p>
          <w:p w14:paraId="3EC23395" w14:textId="77777777" w:rsidR="00F45737" w:rsidRPr="009758A0" w:rsidRDefault="00F45737" w:rsidP="009758A0">
            <w:pPr>
              <w:rPr>
                <w:rFonts w:ascii="Trebuchet MS" w:hAnsi="Trebuchet MS" w:cs="Times New Roman"/>
                <w:sz w:val="20"/>
                <w:szCs w:val="20"/>
              </w:rPr>
            </w:pPr>
          </w:p>
          <w:p w14:paraId="3B41C202" w14:textId="77777777" w:rsidR="00F45737" w:rsidRPr="009758A0" w:rsidRDefault="00F45737" w:rsidP="009758A0">
            <w:pPr>
              <w:rPr>
                <w:rFonts w:ascii="Trebuchet MS" w:hAnsi="Trebuchet MS" w:cs="Times New Roman"/>
                <w:sz w:val="20"/>
                <w:szCs w:val="20"/>
              </w:rPr>
            </w:pPr>
          </w:p>
          <w:p w14:paraId="64BC8943" w14:textId="77777777" w:rsidR="00424468" w:rsidRPr="009758A0" w:rsidRDefault="00424468" w:rsidP="009758A0">
            <w:pPr>
              <w:rPr>
                <w:rFonts w:ascii="Trebuchet MS" w:hAnsi="Trebuchet MS" w:cs="Times New Roman"/>
                <w:sz w:val="20"/>
                <w:szCs w:val="20"/>
              </w:rPr>
            </w:pPr>
          </w:p>
          <w:p w14:paraId="2FEAB492"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9846B9F" w14:textId="77777777" w:rsidTr="009758A0">
        <w:trPr>
          <w:trHeight w:val="1444"/>
        </w:trPr>
        <w:tc>
          <w:tcPr>
            <w:tcW w:w="407" w:type="dxa"/>
            <w:shd w:val="clear" w:color="auto" w:fill="F2F2F2"/>
          </w:tcPr>
          <w:p w14:paraId="4D1B375F"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28281852"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2539CF58" w14:textId="77777777" w:rsidR="00F45737" w:rsidRPr="009758A0" w:rsidRDefault="00F45737" w:rsidP="009758A0">
            <w:pPr>
              <w:rPr>
                <w:rFonts w:ascii="Trebuchet MS" w:hAnsi="Trebuchet MS" w:cs="Times New Roman"/>
                <w:sz w:val="20"/>
                <w:szCs w:val="20"/>
              </w:rPr>
            </w:pPr>
          </w:p>
          <w:p w14:paraId="35D4165F" w14:textId="77777777" w:rsidR="00F45737" w:rsidRPr="009758A0" w:rsidRDefault="00F45737" w:rsidP="009758A0">
            <w:pPr>
              <w:rPr>
                <w:rFonts w:ascii="Trebuchet MS" w:hAnsi="Trebuchet MS" w:cs="Times New Roman"/>
                <w:sz w:val="20"/>
                <w:szCs w:val="20"/>
              </w:rPr>
            </w:pPr>
          </w:p>
          <w:p w14:paraId="246B0538" w14:textId="77777777" w:rsidR="00C642BF" w:rsidRPr="009758A0" w:rsidRDefault="00C642BF" w:rsidP="009758A0">
            <w:pPr>
              <w:rPr>
                <w:rFonts w:ascii="Trebuchet MS" w:hAnsi="Trebuchet MS" w:cs="Times New Roman"/>
                <w:sz w:val="20"/>
                <w:szCs w:val="20"/>
              </w:rPr>
            </w:pPr>
          </w:p>
          <w:p w14:paraId="38B3EC7E"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E8B2DDD" w14:textId="77777777" w:rsidTr="009758A0">
        <w:trPr>
          <w:trHeight w:val="1131"/>
        </w:trPr>
        <w:tc>
          <w:tcPr>
            <w:tcW w:w="407" w:type="dxa"/>
            <w:shd w:val="clear" w:color="auto" w:fill="F2F2F2"/>
          </w:tcPr>
          <w:p w14:paraId="1821A867"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5E4631A3"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proofErr w:type="spellStart"/>
            <w:r w:rsidR="00214E29">
              <w:rPr>
                <w:rFonts w:ascii="Trebuchet MS" w:hAnsi="Trebuchet MS" w:cs="Times New Roman"/>
                <w:b/>
                <w:color w:val="333333"/>
                <w:sz w:val="20"/>
                <w:szCs w:val="20"/>
                <w:lang w:eastAsia="nb-NO" w:bidi="ar-SA"/>
              </w:rPr>
              <w:t>URKUND</w:t>
            </w:r>
            <w:proofErr w:type="spellEnd"/>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45EB1939" w14:textId="77777777" w:rsidR="00F45737" w:rsidRPr="009758A0" w:rsidRDefault="00F45737" w:rsidP="009758A0">
            <w:pPr>
              <w:rPr>
                <w:rFonts w:ascii="Trebuchet MS" w:hAnsi="Trebuchet MS" w:cs="Times New Roman"/>
                <w:sz w:val="20"/>
                <w:szCs w:val="20"/>
              </w:rPr>
            </w:pPr>
          </w:p>
          <w:p w14:paraId="673385D5" w14:textId="77777777" w:rsidR="0099615A" w:rsidRPr="009758A0" w:rsidRDefault="0099615A" w:rsidP="009758A0">
            <w:pPr>
              <w:rPr>
                <w:rFonts w:ascii="Trebuchet MS" w:hAnsi="Trebuchet MS" w:cs="Times New Roman"/>
                <w:sz w:val="20"/>
                <w:szCs w:val="20"/>
              </w:rPr>
            </w:pPr>
          </w:p>
          <w:p w14:paraId="3EA22C52"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06BA466A" w14:textId="77777777" w:rsidTr="009758A0">
        <w:trPr>
          <w:trHeight w:val="1131"/>
        </w:trPr>
        <w:tc>
          <w:tcPr>
            <w:tcW w:w="407" w:type="dxa"/>
            <w:shd w:val="clear" w:color="auto" w:fill="F2F2F2"/>
          </w:tcPr>
          <w:p w14:paraId="6C6B5C96"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DCBD68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w:t>
            </w:r>
            <w:proofErr w:type="spellStart"/>
            <w:r w:rsidRPr="009758A0">
              <w:rPr>
                <w:rFonts w:ascii="Trebuchet MS" w:hAnsi="Trebuchet MS" w:cs="Times New Roman"/>
                <w:b/>
                <w:color w:val="333333"/>
                <w:sz w:val="20"/>
                <w:szCs w:val="20"/>
                <w:lang w:eastAsia="nb-NO" w:bidi="ar-SA"/>
              </w:rPr>
              <w:t>forligger</w:t>
            </w:r>
            <w:proofErr w:type="spellEnd"/>
            <w:r w:rsidRPr="009758A0">
              <w:rPr>
                <w:rFonts w:ascii="Trebuchet MS" w:hAnsi="Trebuchet MS" w:cs="Times New Roman"/>
                <w:b/>
                <w:color w:val="333333"/>
                <w:sz w:val="20"/>
                <w:szCs w:val="20"/>
                <w:lang w:eastAsia="nb-NO" w:bidi="ar-SA"/>
              </w:rPr>
              <w:t xml:space="preserve">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3FF12858" w14:textId="77777777" w:rsidR="0055544F" w:rsidRPr="009758A0" w:rsidRDefault="0055544F" w:rsidP="009758A0">
            <w:pPr>
              <w:rPr>
                <w:rFonts w:ascii="Trebuchet MS" w:hAnsi="Trebuchet MS" w:cs="Times New Roman"/>
                <w:b/>
                <w:sz w:val="20"/>
                <w:szCs w:val="20"/>
              </w:rPr>
            </w:pPr>
          </w:p>
          <w:p w14:paraId="21A5A032" w14:textId="77777777" w:rsidR="0055544F" w:rsidRPr="009758A0" w:rsidRDefault="0055544F" w:rsidP="009758A0">
            <w:pPr>
              <w:rPr>
                <w:rFonts w:ascii="Trebuchet MS" w:hAnsi="Trebuchet MS" w:cs="Times New Roman"/>
                <w:b/>
                <w:sz w:val="20"/>
                <w:szCs w:val="20"/>
              </w:rPr>
            </w:pPr>
          </w:p>
          <w:p w14:paraId="69FF6B0A"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0EC5B5A0" w14:textId="77777777" w:rsidTr="009758A0">
        <w:trPr>
          <w:trHeight w:val="805"/>
        </w:trPr>
        <w:tc>
          <w:tcPr>
            <w:tcW w:w="407" w:type="dxa"/>
            <w:shd w:val="clear" w:color="auto" w:fill="F2F2F2"/>
          </w:tcPr>
          <w:p w14:paraId="332BF393"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382C288B"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111C23AE" w14:textId="77777777" w:rsidR="0055544F" w:rsidRPr="009758A0" w:rsidRDefault="0055544F" w:rsidP="009758A0">
            <w:pPr>
              <w:rPr>
                <w:rFonts w:ascii="Trebuchet MS" w:hAnsi="Trebuchet MS" w:cs="Times New Roman"/>
                <w:b/>
                <w:sz w:val="20"/>
                <w:szCs w:val="20"/>
              </w:rPr>
            </w:pPr>
          </w:p>
          <w:p w14:paraId="7F91931D"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51D578CA" w14:textId="77777777" w:rsidR="004F5264" w:rsidRPr="004F5264" w:rsidRDefault="004F5264" w:rsidP="004F5264">
      <w:pPr>
        <w:rPr>
          <w:rFonts w:ascii="Trebuchet MS" w:hAnsi="Trebuchet MS" w:cs="Arial"/>
          <w:bCs/>
          <w:spacing w:val="-4"/>
          <w:w w:val="101"/>
          <w:sz w:val="18"/>
          <w:szCs w:val="18"/>
        </w:rPr>
      </w:pPr>
    </w:p>
    <w:p w14:paraId="0587CA08" w14:textId="77777777" w:rsidR="004F5264" w:rsidRPr="004F5264" w:rsidRDefault="004F5264" w:rsidP="004F5264">
      <w:pPr>
        <w:rPr>
          <w:rFonts w:ascii="Trebuchet MS" w:hAnsi="Trebuchet MS" w:cs="Arial"/>
          <w:bCs/>
          <w:spacing w:val="-4"/>
          <w:w w:val="101"/>
          <w:sz w:val="18"/>
          <w:szCs w:val="18"/>
        </w:rPr>
      </w:pPr>
    </w:p>
    <w:p w14:paraId="455E56EB"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08" w:footer="403" w:gutter="0"/>
          <w:cols w:space="708"/>
          <w:titlePg/>
        </w:sectPr>
      </w:pPr>
    </w:p>
    <w:p w14:paraId="4F39502F"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4C5FA9B" w14:textId="77777777" w:rsidR="00587456" w:rsidRDefault="00587456" w:rsidP="00587456">
      <w:pPr>
        <w:rPr>
          <w:rFonts w:ascii="Arial" w:hAnsi="Arial" w:cs="Arial"/>
          <w:b/>
          <w:bCs/>
          <w:spacing w:val="-4"/>
          <w:w w:val="101"/>
          <w:sz w:val="32"/>
          <w:szCs w:val="32"/>
        </w:rPr>
      </w:pPr>
    </w:p>
    <w:p w14:paraId="1A2BFCDB"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24900A4B"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44E7A395"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057B57C9"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7E3668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19E11ED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C68D0C1"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0C1D743A"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008F23"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D802926"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8B7852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37CD840"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47810556"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3BB698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6FC7BB6"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7F22DD7D"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77980595" w14:textId="77777777" w:rsidR="00587456" w:rsidRPr="0019127E" w:rsidRDefault="00587456" w:rsidP="00587456">
      <w:pPr>
        <w:rPr>
          <w:rFonts w:ascii="Trebuchet MS" w:hAnsi="Trebuchet MS" w:cs="Arial"/>
          <w:bCs/>
          <w:spacing w:val="-4"/>
          <w:w w:val="101"/>
        </w:rPr>
      </w:pPr>
    </w:p>
    <w:p w14:paraId="1E1B2B07"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08" w:footer="403" w:gutter="0"/>
          <w:cols w:space="708"/>
          <w:titlePg/>
        </w:sectPr>
      </w:pPr>
    </w:p>
    <w:p w14:paraId="134E75CD"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4409ED2C" w14:textId="77777777" w:rsidR="00587456" w:rsidRPr="00ED74AA" w:rsidRDefault="00587456" w:rsidP="00587456">
      <w:pPr>
        <w:rPr>
          <w:rFonts w:ascii="Arial" w:hAnsi="Arial" w:cs="Arial"/>
          <w:b/>
          <w:bCs/>
          <w:spacing w:val="-4"/>
          <w:w w:val="101"/>
          <w:sz w:val="32"/>
          <w:szCs w:val="32"/>
        </w:rPr>
      </w:pPr>
    </w:p>
    <w:p w14:paraId="4BDC9790" w14:textId="77777777" w:rsidR="00587456" w:rsidRPr="0055544F" w:rsidRDefault="00587456" w:rsidP="00587456">
      <w:pPr>
        <w:rPr>
          <w:rFonts w:ascii="Trebuchet MS" w:hAnsi="Trebuchet MS" w:cs="Times New Roman"/>
          <w:b/>
        </w:rPr>
      </w:pPr>
      <w:r w:rsidRPr="0055544F">
        <w:rPr>
          <w:rFonts w:ascii="Trebuchet MS" w:hAnsi="Trebuchet MS" w:cs="Times New Roman"/>
          <w:b/>
        </w:rPr>
        <w:t xml:space="preserve">Studiepoeng: </w:t>
      </w:r>
      <w:bookmarkStart w:id="6" w:name="Studiepoeng"/>
      <w:r w:rsidRPr="0055544F">
        <w:rPr>
          <w:rFonts w:ascii="Trebuchet MS" w:hAnsi="Trebuchet MS" w:cs="Times New Roman"/>
          <w:b/>
        </w:rPr>
        <w:fldChar w:fldCharType="begin">
          <w:ffData>
            <w:name w:val="Studiepoeng"/>
            <w:enabled/>
            <w:calcOnExit w:val="0"/>
            <w:helpText w:type="text" w:val="1. Klikk i feltet &#13;2. Skriv inn ant. studiepoeng"/>
            <w:statusText w:type="text" w:val="1. Klikk i feltet   2. Skriv inn ant. studiepoeng"/>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6"/>
      <w:r w:rsidRPr="0055544F">
        <w:rPr>
          <w:rFonts w:ascii="Trebuchet MS" w:hAnsi="Trebuchet MS" w:cs="Times New Roman"/>
          <w:b/>
        </w:rPr>
        <w:tab/>
      </w:r>
      <w:r w:rsidRPr="0055544F">
        <w:rPr>
          <w:rFonts w:ascii="Trebuchet MS" w:hAnsi="Trebuchet MS" w:cs="Times New Roman"/>
          <w:b/>
        </w:rPr>
        <w:tab/>
      </w:r>
      <w:r w:rsidRPr="0055544F">
        <w:rPr>
          <w:rFonts w:ascii="Trebuchet MS" w:hAnsi="Trebuchet MS" w:cs="Times New Roman"/>
          <w:b/>
        </w:rPr>
        <w:tab/>
      </w:r>
    </w:p>
    <w:p w14:paraId="68AF3C56" w14:textId="77777777" w:rsidR="00587456" w:rsidRDefault="00587456" w:rsidP="00587456">
      <w:pPr>
        <w:rPr>
          <w:rFonts w:ascii="Trebuchet MS" w:hAnsi="Trebuchet MS" w:cs="Times New Roman"/>
          <w:b/>
        </w:rPr>
      </w:pPr>
      <w:bookmarkStart w:id="7" w:name="Text6"/>
      <w:r w:rsidRPr="0055544F">
        <w:rPr>
          <w:rFonts w:ascii="Trebuchet MS" w:hAnsi="Trebuchet MS" w:cs="Times New Roman"/>
          <w:b/>
        </w:rPr>
        <w:t xml:space="preserve">Veileder: </w:t>
      </w:r>
      <w:bookmarkStart w:id="8" w:name="Veileder"/>
      <w:bookmarkEnd w:id="7"/>
      <w:r w:rsidRPr="0055544F">
        <w:rPr>
          <w:rFonts w:ascii="Trebuchet MS" w:hAnsi="Trebuchet MS" w:cs="Times New Roman"/>
          <w:b/>
        </w:rPr>
        <w:fldChar w:fldCharType="begin">
          <w:ffData>
            <w:name w:val="Veileder"/>
            <w:enabled/>
            <w:calcOnExit w:val="0"/>
            <w:helpText w:type="text" w:val="1. Klikk i feltet   2. Skriv inn navn på veileder"/>
            <w:statusText w:type="text" w:val="1. Klikk i feltet   2. Skriv inn navn på veileder"/>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8"/>
    </w:p>
    <w:p w14:paraId="25AAA4F5"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1E870C32"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3DEB8EB0"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10CDDC71"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w:t>
      </w:r>
      <w:proofErr w:type="spellStart"/>
      <w:r w:rsidRPr="004E1066">
        <w:rPr>
          <w:rFonts w:cs="Times New Roman"/>
          <w:sz w:val="22"/>
          <w:szCs w:val="22"/>
        </w:rPr>
        <w:t>HiM</w:t>
      </w:r>
      <w:proofErr w:type="spellEnd"/>
      <w:r w:rsidRPr="004E1066">
        <w:rPr>
          <w:rFonts w:cs="Times New Roman"/>
          <w:sz w:val="22"/>
          <w:szCs w:val="22"/>
        </w:rPr>
        <w:t xml:space="preserve"> med forfatter(ne)s godkjennelse.</w:t>
      </w:r>
    </w:p>
    <w:p w14:paraId="448EA11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2EC782A5"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36EBB4C1"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0B822E87"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bookmarkStart w:id="9" w:name="Check1"/>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bookmarkStart w:id="10" w:name="Check2"/>
      <w:r w:rsidRPr="0055544F">
        <w:rPr>
          <w:rFonts w:ascii="Trebuchet MS" w:hAnsi="Trebuchet MS" w:cs="Times New Roman"/>
          <w:b/>
          <w:sz w:val="20"/>
          <w:szCs w:val="20"/>
        </w:rPr>
        <w:fldChar w:fldCharType="begin">
          <w:ffData>
            <w:name w:val="Check2"/>
            <w:enabled/>
            <w:calcOnExit w:val="0"/>
            <w:checkBox>
              <w:sizeAuto/>
              <w:default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1C3F9F6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4FD3DCC8"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bookmarkStart w:id="11" w:name="Check3"/>
      <w:r w:rsidRPr="0055544F">
        <w:rPr>
          <w:rFonts w:ascii="Trebuchet MS" w:hAnsi="Trebuchet MS" w:cs="Times New Roman"/>
          <w:b/>
          <w:sz w:val="20"/>
          <w:szCs w:val="20"/>
        </w:rPr>
        <w:fldChar w:fldCharType="begin">
          <w:ffData>
            <w:name w:val="Check3"/>
            <w:enabled/>
            <w:calcOnExit w:val="0"/>
            <w:checkBox>
              <w:sizeAuto/>
              <w:default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bookmarkStart w:id="12" w:name="Check4"/>
      <w:r w:rsidRPr="0055544F">
        <w:rPr>
          <w:rFonts w:ascii="Trebuchet MS" w:hAnsi="Trebuchet MS" w:cs="Times New Roman"/>
          <w:b/>
          <w:sz w:val="20"/>
          <w:szCs w:val="20"/>
        </w:rPr>
        <w:fldChar w:fldCharType="begin">
          <w:ffData>
            <w:name w:val="Check4"/>
            <w:enabled/>
            <w:calcOnExit w:val="0"/>
            <w:checkBox>
              <w:sizeAuto/>
              <w:default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0DC9C9BD"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114D0C6A"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53E1ED30"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bookmarkStart w:id="13" w:name="Check5"/>
      <w:r w:rsidRPr="0055544F">
        <w:rPr>
          <w:rFonts w:ascii="Trebuchet MS" w:hAnsi="Trebuchet MS" w:cs="Times New Roman"/>
          <w:b/>
          <w:sz w:val="20"/>
          <w:szCs w:val="20"/>
        </w:rPr>
        <w:fldChar w:fldCharType="begin">
          <w:ffData>
            <w:name w:val="Check5"/>
            <w:enabled/>
            <w:calcOnExit w:val="0"/>
            <w:checkBox>
              <w:sizeAuto/>
              <w:default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bookmarkStart w:id="14" w:name="Check6"/>
      <w:r w:rsidRPr="0055544F">
        <w:rPr>
          <w:rFonts w:ascii="Trebuchet MS" w:hAnsi="Trebuchet MS" w:cs="Times New Roman"/>
          <w:b/>
          <w:sz w:val="20"/>
          <w:szCs w:val="20"/>
        </w:rPr>
        <w:fldChar w:fldCharType="begin">
          <w:ffData>
            <w:name w:val="Check6"/>
            <w:enabled/>
            <w:calcOnExit w:val="0"/>
            <w:checkBox>
              <w:sizeAuto/>
              <w:default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1D552A7F"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74C1EBB"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15"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sz w:val="20"/>
          <w:szCs w:val="20"/>
        </w:rPr>
        <w:fldChar w:fldCharType="end"/>
      </w:r>
      <w:bookmarkEnd w:id="15"/>
    </w:p>
    <w:p w14:paraId="6E43C88B"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397169D1" w14:textId="77777777" w:rsidR="00587456" w:rsidRDefault="00587456" w:rsidP="00223851">
      <w:pPr>
        <w:rPr>
          <w:rFonts w:ascii="Trebuchet MS" w:hAnsi="Trebuchet MS" w:cs="Arial"/>
          <w:b/>
        </w:rPr>
        <w:sectPr w:rsidR="00587456" w:rsidSect="00C90D42">
          <w:pgSz w:w="11907" w:h="16840"/>
          <w:pgMar w:top="1411" w:right="1411" w:bottom="1411" w:left="1728" w:header="708" w:footer="403" w:gutter="0"/>
          <w:cols w:space="708"/>
          <w:titlePg/>
        </w:sectPr>
      </w:pPr>
    </w:p>
    <w:p w14:paraId="4EF5515D" w14:textId="77777777" w:rsidR="00DC012B" w:rsidRDefault="00DC012B" w:rsidP="00223851">
      <w:pPr>
        <w:rPr>
          <w:rFonts w:ascii="Trebuchet MS" w:hAnsi="Trebuchet MS" w:cs="Arial"/>
        </w:rPr>
      </w:pPr>
      <w:r w:rsidRPr="00223851">
        <w:rPr>
          <w:rFonts w:ascii="Trebuchet MS" w:hAnsi="Trebuchet MS" w:cs="Arial"/>
          <w:b/>
        </w:rPr>
        <w:lastRenderedPageBreak/>
        <w:t xml:space="preserve">Antall ord: </w:t>
      </w:r>
      <w:r w:rsidRPr="00223851">
        <w:rPr>
          <w:rFonts w:ascii="Trebuchet MS" w:hAnsi="Trebuchet MS" w:cs="Arial"/>
        </w:rPr>
        <w:t>Marker denne setningen,</w:t>
      </w:r>
      <w:r w:rsidR="00D57CA6" w:rsidRPr="00223851">
        <w:rPr>
          <w:rFonts w:ascii="Trebuchet MS" w:hAnsi="Trebuchet MS" w:cs="Arial"/>
        </w:rPr>
        <w:t xml:space="preserve"> og skriv inn antall ord dersom det er et krav </w:t>
      </w:r>
      <w:r w:rsidRPr="00223851">
        <w:rPr>
          <w:rFonts w:ascii="Trebuchet MS" w:hAnsi="Trebuchet MS" w:cs="Arial"/>
        </w:rPr>
        <w:t xml:space="preserve">at antall ord skal oppgis. Hvis det ikke er </w:t>
      </w:r>
      <w:r w:rsidR="00D57CA6" w:rsidRPr="00223851">
        <w:rPr>
          <w:rFonts w:ascii="Trebuchet MS" w:hAnsi="Trebuchet MS" w:cs="Arial"/>
        </w:rPr>
        <w:t xml:space="preserve">et </w:t>
      </w:r>
      <w:r w:rsidRPr="00223851">
        <w:rPr>
          <w:rFonts w:ascii="Trebuchet MS" w:hAnsi="Trebuchet MS" w:cs="Arial"/>
        </w:rPr>
        <w:t>krav at antall ord skal oppgis slettes hele dette avsnitt</w:t>
      </w:r>
      <w:r w:rsidR="00540215">
        <w:rPr>
          <w:rFonts w:ascii="Trebuchet MS" w:hAnsi="Trebuchet MS" w:cs="Arial"/>
        </w:rPr>
        <w:t>et</w:t>
      </w:r>
      <w:r w:rsidRPr="00223851">
        <w:rPr>
          <w:rFonts w:ascii="Trebuchet MS" w:hAnsi="Trebuchet MS" w:cs="Arial"/>
        </w:rPr>
        <w:t xml:space="preserve">, og i begge tilfeller slettes denne setning. </w:t>
      </w:r>
    </w:p>
    <w:p w14:paraId="343F3FD7" w14:textId="77777777" w:rsidR="00540215" w:rsidRDefault="00540215" w:rsidP="00223851">
      <w:pPr>
        <w:rPr>
          <w:rFonts w:ascii="Trebuchet MS" w:hAnsi="Trebuchet MS" w:cs="Arial"/>
        </w:rPr>
      </w:pPr>
    </w:p>
    <w:p w14:paraId="7980F9E3" w14:textId="77777777" w:rsidR="00540215" w:rsidRDefault="00540215" w:rsidP="00540215">
      <w:pPr>
        <w:rPr>
          <w:rFonts w:ascii="Trebuchet MS" w:hAnsi="Trebuchet MS" w:cs="Arial"/>
        </w:rPr>
      </w:pPr>
      <w:r w:rsidRPr="00540215">
        <w:rPr>
          <w:rFonts w:ascii="Trebuchet MS" w:hAnsi="Trebuchet MS" w:cs="Arial"/>
          <w:b/>
        </w:rPr>
        <w:t>Forfattererklæring</w:t>
      </w:r>
      <w:r>
        <w:rPr>
          <w:rFonts w:ascii="Trebuchet MS" w:hAnsi="Trebuchet MS" w:cs="Arial"/>
        </w:rPr>
        <w:t xml:space="preserve">: </w:t>
      </w:r>
      <w:r w:rsidRPr="00223851">
        <w:rPr>
          <w:rFonts w:ascii="Trebuchet MS" w:hAnsi="Trebuchet MS" w:cs="Arial"/>
        </w:rPr>
        <w:t xml:space="preserve">Marker denne setningen, og skriv inn </w:t>
      </w:r>
      <w:r>
        <w:rPr>
          <w:rFonts w:ascii="Trebuchet MS" w:hAnsi="Trebuchet MS" w:cs="Arial"/>
        </w:rPr>
        <w:t>forfattererklæring dersom det er et krav til oppgaven</w:t>
      </w:r>
      <w:r w:rsidRPr="00223851">
        <w:rPr>
          <w:rFonts w:ascii="Trebuchet MS" w:hAnsi="Trebuchet MS" w:cs="Arial"/>
        </w:rPr>
        <w:t xml:space="preserve">. Hvis </w:t>
      </w:r>
      <w:r w:rsidR="00817944">
        <w:rPr>
          <w:rFonts w:ascii="Trebuchet MS" w:hAnsi="Trebuchet MS" w:cs="Arial"/>
        </w:rPr>
        <w:t xml:space="preserve">det ikke er krav om </w:t>
      </w:r>
      <w:r>
        <w:rPr>
          <w:rFonts w:ascii="Trebuchet MS" w:hAnsi="Trebuchet MS" w:cs="Arial"/>
        </w:rPr>
        <w:t>forfattererklæring</w:t>
      </w:r>
      <w:r w:rsidRPr="00223851">
        <w:rPr>
          <w:rFonts w:ascii="Trebuchet MS" w:hAnsi="Trebuchet MS" w:cs="Arial"/>
        </w:rPr>
        <w:t xml:space="preserve"> slettes hele dette avsnitt, og i begge tilfeller slettes denne setning. </w:t>
      </w:r>
    </w:p>
    <w:p w14:paraId="63FF710C" w14:textId="77777777" w:rsidR="00540215" w:rsidRDefault="00540215" w:rsidP="00223851">
      <w:pPr>
        <w:rPr>
          <w:rFonts w:ascii="Trebuchet MS" w:hAnsi="Trebuchet MS" w:cs="Arial"/>
        </w:rPr>
      </w:pPr>
    </w:p>
    <w:p w14:paraId="59A0D5AA" w14:textId="77777777" w:rsidR="00276212" w:rsidRPr="00276212" w:rsidRDefault="00276212" w:rsidP="00276212">
      <w:pPr>
        <w:rPr>
          <w:rFonts w:cs="Times New Roman"/>
        </w:rPr>
      </w:pPr>
    </w:p>
    <w:p w14:paraId="0A31C1B7" w14:textId="77777777" w:rsidR="00DC012B" w:rsidRDefault="00DC012B" w:rsidP="00EB7DD2"/>
    <w:p w14:paraId="31E12C9F" w14:textId="77777777" w:rsidR="00276212" w:rsidRDefault="00276212" w:rsidP="00EB7DD2">
      <w:pPr>
        <w:sectPr w:rsidR="00276212" w:rsidSect="00C90D42">
          <w:pgSz w:w="11907" w:h="16840"/>
          <w:pgMar w:top="1411" w:right="1411" w:bottom="1411" w:left="1728" w:header="708" w:footer="403" w:gutter="0"/>
          <w:cols w:space="708"/>
          <w:formProt w:val="0"/>
          <w:titlePg/>
        </w:sectPr>
      </w:pPr>
    </w:p>
    <w:p w14:paraId="2679B0DF" w14:textId="77777777"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14:paraId="25831E13" w14:textId="77777777" w:rsidR="00222CB6" w:rsidRDefault="00222CB6">
      <w:pPr>
        <w:rPr>
          <w:rFonts w:ascii="Arial" w:hAnsi="Arial" w:cs="Arial"/>
          <w:b/>
          <w:sz w:val="28"/>
          <w:szCs w:val="28"/>
        </w:rPr>
      </w:pPr>
      <w:r>
        <w:rPr>
          <w:rFonts w:ascii="Arial" w:hAnsi="Arial" w:cs="Arial"/>
          <w:b/>
          <w:sz w:val="28"/>
          <w:szCs w:val="28"/>
        </w:rPr>
        <w:br w:type="page"/>
      </w:r>
    </w:p>
    <w:p w14:paraId="3225882F" w14:textId="77777777" w:rsidR="00222CB6" w:rsidRDefault="00222CB6" w:rsidP="00222CB6">
      <w:pPr>
        <w:jc w:val="center"/>
        <w:rPr>
          <w:rFonts w:ascii="Arial" w:hAnsi="Arial" w:cs="Arial"/>
          <w:b/>
          <w:sz w:val="28"/>
          <w:szCs w:val="28"/>
        </w:rPr>
      </w:pPr>
      <w:proofErr w:type="spellStart"/>
      <w:r>
        <w:rPr>
          <w:rFonts w:ascii="Arial" w:hAnsi="Arial" w:cs="Arial"/>
          <w:b/>
          <w:sz w:val="28"/>
          <w:szCs w:val="28"/>
        </w:rPr>
        <w:lastRenderedPageBreak/>
        <w:t>Abstract</w:t>
      </w:r>
      <w:proofErr w:type="spellEnd"/>
    </w:p>
    <w:p w14:paraId="64E63F46" w14:textId="77777777" w:rsidR="001D2B8B" w:rsidRPr="00222CB6" w:rsidRDefault="00222CB6" w:rsidP="00025D53">
      <w:pPr>
        <w:rPr>
          <w:rFonts w:ascii="Arial" w:hAnsi="Arial" w:cs="Arial"/>
          <w:b/>
          <w:sz w:val="28"/>
          <w:szCs w:val="28"/>
        </w:rPr>
      </w:pPr>
      <w:r>
        <w:rPr>
          <w:rFonts w:ascii="Arial" w:hAnsi="Arial" w:cs="Arial"/>
          <w:b/>
          <w:sz w:val="28"/>
          <w:szCs w:val="28"/>
        </w:rPr>
        <w:br w:type="page"/>
      </w:r>
    </w:p>
    <w:p w14:paraId="70165637" w14:textId="77777777" w:rsidR="001D2B8B" w:rsidRDefault="001D2B8B" w:rsidP="001D2B8B"/>
    <w:p w14:paraId="23F66A80" w14:textId="77777777" w:rsidR="001D2B8B" w:rsidRDefault="001D2B8B" w:rsidP="001D2B8B">
      <w:pPr>
        <w:sectPr w:rsidR="001D2B8B" w:rsidSect="00C90D42">
          <w:pgSz w:w="11907" w:h="16840"/>
          <w:pgMar w:top="1411" w:right="1411" w:bottom="1411" w:left="1728" w:header="708" w:footer="403" w:gutter="0"/>
          <w:cols w:space="708"/>
          <w:formProt w:val="0"/>
          <w:titlePg/>
        </w:sectPr>
      </w:pPr>
    </w:p>
    <w:p w14:paraId="3F608758" w14:textId="77777777" w:rsidR="00B33323" w:rsidRDefault="00B33323">
      <w:pPr>
        <w:pStyle w:val="INNH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75350273" w14:textId="77777777" w:rsidR="00666373" w:rsidRPr="00CC19BF" w:rsidRDefault="00B33323">
      <w:pPr>
        <w:pStyle w:val="INNH1"/>
        <w:tabs>
          <w:tab w:val="left" w:pos="720"/>
        </w:tabs>
        <w:rPr>
          <w:rFonts w:asciiTheme="minorHAnsi" w:eastAsiaTheme="minorEastAsia" w:hAnsiTheme="minorHAnsi" w:cs="Times New Roman"/>
          <w:b w:val="0"/>
          <w:kern w:val="2"/>
          <w:lang w:val="en-GB" w:eastAsia="en-GB" w:bidi="ar-SA"/>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22057403" w:history="1">
        <w:r w:rsidR="00666373" w:rsidRPr="009217D2">
          <w:rPr>
            <w:rStyle w:val="Hyperkobling"/>
          </w:rPr>
          <w:t>1.0</w:t>
        </w:r>
        <w:r w:rsidR="00666373" w:rsidRPr="00CC19BF">
          <w:rPr>
            <w:rFonts w:asciiTheme="minorHAnsi" w:eastAsiaTheme="minorEastAsia" w:hAnsiTheme="minorHAnsi" w:cs="Times New Roman"/>
            <w:b w:val="0"/>
            <w:kern w:val="2"/>
            <w:lang w:val="en-GB" w:eastAsia="en-GB" w:bidi="ar-SA"/>
          </w:rPr>
          <w:tab/>
        </w:r>
        <w:r w:rsidR="00666373" w:rsidRPr="009217D2">
          <w:rPr>
            <w:rStyle w:val="Hyperkobling"/>
          </w:rPr>
          <w:t>Innledning</w:t>
        </w:r>
        <w:r w:rsidR="00666373">
          <w:rPr>
            <w:webHidden/>
          </w:rPr>
          <w:tab/>
        </w:r>
        <w:r w:rsidR="00666373">
          <w:rPr>
            <w:webHidden/>
          </w:rPr>
          <w:fldChar w:fldCharType="begin"/>
        </w:r>
        <w:r w:rsidR="00666373">
          <w:rPr>
            <w:webHidden/>
          </w:rPr>
          <w:instrText xml:space="preserve"> PAGEREF _Toc222057403 \h </w:instrText>
        </w:r>
        <w:r w:rsidR="00666373">
          <w:rPr>
            <w:webHidden/>
          </w:rPr>
        </w:r>
        <w:r w:rsidR="00666373">
          <w:rPr>
            <w:webHidden/>
          </w:rPr>
          <w:fldChar w:fldCharType="separate"/>
        </w:r>
        <w:r w:rsidR="00343F67">
          <w:rPr>
            <w:webHidden/>
          </w:rPr>
          <w:t>1</w:t>
        </w:r>
        <w:r w:rsidR="00666373">
          <w:rPr>
            <w:webHidden/>
          </w:rPr>
          <w:fldChar w:fldCharType="end"/>
        </w:r>
      </w:hyperlink>
    </w:p>
    <w:p w14:paraId="0DABDA8F" w14:textId="77777777" w:rsidR="00666373" w:rsidRPr="00CC19BF" w:rsidRDefault="00666373">
      <w:pPr>
        <w:pStyle w:val="INNH2"/>
        <w:tabs>
          <w:tab w:val="left" w:pos="960"/>
          <w:tab w:val="right" w:leader="dot" w:pos="8758"/>
        </w:tabs>
        <w:rPr>
          <w:rFonts w:asciiTheme="minorHAnsi" w:eastAsiaTheme="minorEastAsia" w:hAnsiTheme="minorHAnsi" w:cs="Times New Roman"/>
          <w:noProof/>
          <w:kern w:val="2"/>
          <w:lang w:val="en-GB" w:eastAsia="en-GB" w:bidi="ar-SA"/>
        </w:rPr>
      </w:pPr>
      <w:hyperlink w:anchor="_Toc222057404" w:history="1">
        <w:r w:rsidRPr="009217D2">
          <w:rPr>
            <w:rStyle w:val="Hyperkobling"/>
            <w:noProof/>
          </w:rPr>
          <w:t>1.1</w:t>
        </w:r>
        <w:r w:rsidRPr="00CC19BF">
          <w:rPr>
            <w:rFonts w:asciiTheme="minorHAnsi" w:eastAsiaTheme="minorEastAsia" w:hAnsiTheme="minorHAnsi" w:cs="Times New Roman"/>
            <w:noProof/>
            <w:kern w:val="2"/>
            <w:lang w:val="en-GB" w:eastAsia="en-GB" w:bidi="ar-SA"/>
          </w:rPr>
          <w:tab/>
        </w:r>
        <w:r w:rsidRPr="009217D2">
          <w:rPr>
            <w:rStyle w:val="Hyperkobling"/>
            <w:noProof/>
          </w:rPr>
          <w:t>Problemstilling</w:t>
        </w:r>
        <w:r>
          <w:rPr>
            <w:noProof/>
            <w:webHidden/>
          </w:rPr>
          <w:tab/>
        </w:r>
        <w:r>
          <w:rPr>
            <w:noProof/>
            <w:webHidden/>
          </w:rPr>
          <w:fldChar w:fldCharType="begin"/>
        </w:r>
        <w:r>
          <w:rPr>
            <w:noProof/>
            <w:webHidden/>
          </w:rPr>
          <w:instrText xml:space="preserve"> PAGEREF _Toc222057404 \h </w:instrText>
        </w:r>
        <w:r>
          <w:rPr>
            <w:noProof/>
            <w:webHidden/>
          </w:rPr>
        </w:r>
        <w:r>
          <w:rPr>
            <w:noProof/>
            <w:webHidden/>
          </w:rPr>
          <w:fldChar w:fldCharType="separate"/>
        </w:r>
        <w:r w:rsidR="00343F67">
          <w:rPr>
            <w:noProof/>
            <w:webHidden/>
          </w:rPr>
          <w:t>2</w:t>
        </w:r>
        <w:r>
          <w:rPr>
            <w:noProof/>
            <w:webHidden/>
          </w:rPr>
          <w:fldChar w:fldCharType="end"/>
        </w:r>
      </w:hyperlink>
    </w:p>
    <w:p w14:paraId="14EC5F44" w14:textId="77777777" w:rsidR="00666373" w:rsidRPr="00CC19BF" w:rsidRDefault="00666373">
      <w:pPr>
        <w:pStyle w:val="INNH2"/>
        <w:tabs>
          <w:tab w:val="left" w:pos="960"/>
          <w:tab w:val="right" w:leader="dot" w:pos="8758"/>
        </w:tabs>
        <w:rPr>
          <w:rFonts w:asciiTheme="minorHAnsi" w:eastAsiaTheme="minorEastAsia" w:hAnsiTheme="minorHAnsi" w:cs="Times New Roman"/>
          <w:noProof/>
          <w:kern w:val="2"/>
          <w:lang w:val="en-GB" w:eastAsia="en-GB" w:bidi="ar-SA"/>
        </w:rPr>
      </w:pPr>
      <w:hyperlink w:anchor="_Toc222057405" w:history="1">
        <w:r w:rsidRPr="009217D2">
          <w:rPr>
            <w:rStyle w:val="Hyperkobling"/>
            <w:noProof/>
          </w:rPr>
          <w:t>1.2</w:t>
        </w:r>
        <w:r w:rsidRPr="00CC19BF">
          <w:rPr>
            <w:rFonts w:asciiTheme="minorHAnsi" w:eastAsiaTheme="minorEastAsia" w:hAnsiTheme="minorHAnsi" w:cs="Times New Roman"/>
            <w:noProof/>
            <w:kern w:val="2"/>
            <w:lang w:val="en-GB" w:eastAsia="en-GB" w:bidi="ar-SA"/>
          </w:rPr>
          <w:tab/>
        </w:r>
        <w:r w:rsidRPr="009217D2">
          <w:rPr>
            <w:rStyle w:val="Hyperkobling"/>
            <w:noProof/>
          </w:rPr>
          <w:t>Delproblemer (valgfri)</w:t>
        </w:r>
        <w:r>
          <w:rPr>
            <w:noProof/>
            <w:webHidden/>
          </w:rPr>
          <w:tab/>
        </w:r>
        <w:r>
          <w:rPr>
            <w:noProof/>
            <w:webHidden/>
          </w:rPr>
          <w:fldChar w:fldCharType="begin"/>
        </w:r>
        <w:r>
          <w:rPr>
            <w:noProof/>
            <w:webHidden/>
          </w:rPr>
          <w:instrText xml:space="preserve"> PAGEREF _Toc222057405 \h </w:instrText>
        </w:r>
        <w:r>
          <w:rPr>
            <w:noProof/>
            <w:webHidden/>
          </w:rPr>
        </w:r>
        <w:r>
          <w:rPr>
            <w:noProof/>
            <w:webHidden/>
          </w:rPr>
          <w:fldChar w:fldCharType="separate"/>
        </w:r>
        <w:r w:rsidR="00343F67">
          <w:rPr>
            <w:noProof/>
            <w:webHidden/>
          </w:rPr>
          <w:t>3</w:t>
        </w:r>
        <w:r>
          <w:rPr>
            <w:noProof/>
            <w:webHidden/>
          </w:rPr>
          <w:fldChar w:fldCharType="end"/>
        </w:r>
      </w:hyperlink>
    </w:p>
    <w:p w14:paraId="4B0F79D6" w14:textId="77777777" w:rsidR="00666373" w:rsidRPr="00CC19BF" w:rsidRDefault="00666373">
      <w:pPr>
        <w:pStyle w:val="INNH2"/>
        <w:tabs>
          <w:tab w:val="left" w:pos="960"/>
          <w:tab w:val="right" w:leader="dot" w:pos="8758"/>
        </w:tabs>
        <w:rPr>
          <w:rFonts w:asciiTheme="minorHAnsi" w:eastAsiaTheme="minorEastAsia" w:hAnsiTheme="minorHAnsi" w:cs="Times New Roman"/>
          <w:noProof/>
          <w:kern w:val="2"/>
          <w:lang w:val="en-GB" w:eastAsia="en-GB" w:bidi="ar-SA"/>
        </w:rPr>
      </w:pPr>
      <w:hyperlink w:anchor="_Toc222057406" w:history="1">
        <w:r w:rsidRPr="009217D2">
          <w:rPr>
            <w:rStyle w:val="Hyperkobling"/>
            <w:noProof/>
          </w:rPr>
          <w:t>1.3</w:t>
        </w:r>
        <w:r w:rsidRPr="00CC19BF">
          <w:rPr>
            <w:rFonts w:asciiTheme="minorHAnsi" w:eastAsiaTheme="minorEastAsia" w:hAnsiTheme="minorHAnsi" w:cs="Times New Roman"/>
            <w:noProof/>
            <w:kern w:val="2"/>
            <w:lang w:val="en-GB" w:eastAsia="en-GB" w:bidi="ar-SA"/>
          </w:rPr>
          <w:tab/>
        </w:r>
        <w:r w:rsidRPr="009217D2">
          <w:rPr>
            <w:rStyle w:val="Hyperkobling"/>
            <w:noProof/>
          </w:rPr>
          <w:t>Avgrensinger</w:t>
        </w:r>
        <w:r>
          <w:rPr>
            <w:noProof/>
            <w:webHidden/>
          </w:rPr>
          <w:tab/>
        </w:r>
        <w:r>
          <w:rPr>
            <w:noProof/>
            <w:webHidden/>
          </w:rPr>
          <w:fldChar w:fldCharType="begin"/>
        </w:r>
        <w:r>
          <w:rPr>
            <w:noProof/>
            <w:webHidden/>
          </w:rPr>
          <w:instrText xml:space="preserve"> PAGEREF _Toc222057406 \h </w:instrText>
        </w:r>
        <w:r>
          <w:rPr>
            <w:noProof/>
            <w:webHidden/>
          </w:rPr>
        </w:r>
        <w:r>
          <w:rPr>
            <w:noProof/>
            <w:webHidden/>
          </w:rPr>
          <w:fldChar w:fldCharType="separate"/>
        </w:r>
        <w:r w:rsidR="00343F67">
          <w:rPr>
            <w:noProof/>
            <w:webHidden/>
          </w:rPr>
          <w:t>3</w:t>
        </w:r>
        <w:r>
          <w:rPr>
            <w:noProof/>
            <w:webHidden/>
          </w:rPr>
          <w:fldChar w:fldCharType="end"/>
        </w:r>
      </w:hyperlink>
    </w:p>
    <w:p w14:paraId="2BC1E12F" w14:textId="77777777" w:rsidR="00666373" w:rsidRPr="00CC19BF" w:rsidRDefault="00666373">
      <w:pPr>
        <w:pStyle w:val="INNH2"/>
        <w:tabs>
          <w:tab w:val="left" w:pos="960"/>
          <w:tab w:val="right" w:leader="dot" w:pos="8758"/>
        </w:tabs>
        <w:rPr>
          <w:rFonts w:asciiTheme="minorHAnsi" w:eastAsiaTheme="minorEastAsia" w:hAnsiTheme="minorHAnsi" w:cs="Times New Roman"/>
          <w:noProof/>
          <w:kern w:val="2"/>
          <w:lang w:val="en-GB" w:eastAsia="en-GB" w:bidi="ar-SA"/>
        </w:rPr>
      </w:pPr>
      <w:hyperlink w:anchor="_Toc222057407" w:history="1">
        <w:r w:rsidRPr="009217D2">
          <w:rPr>
            <w:rStyle w:val="Hyperkobling"/>
            <w:noProof/>
          </w:rPr>
          <w:t>1.4</w:t>
        </w:r>
        <w:r w:rsidRPr="00CC19BF">
          <w:rPr>
            <w:rFonts w:asciiTheme="minorHAnsi" w:eastAsiaTheme="minorEastAsia" w:hAnsiTheme="minorHAnsi" w:cs="Times New Roman"/>
            <w:noProof/>
            <w:kern w:val="2"/>
            <w:lang w:val="en-GB" w:eastAsia="en-GB" w:bidi="ar-SA"/>
          </w:rPr>
          <w:tab/>
        </w:r>
        <w:r w:rsidRPr="009217D2">
          <w:rPr>
            <w:rStyle w:val="Hyperkobling"/>
            <w:noProof/>
          </w:rPr>
          <w:t>Antagelser</w:t>
        </w:r>
        <w:r>
          <w:rPr>
            <w:noProof/>
            <w:webHidden/>
          </w:rPr>
          <w:tab/>
        </w:r>
        <w:r>
          <w:rPr>
            <w:noProof/>
            <w:webHidden/>
          </w:rPr>
          <w:fldChar w:fldCharType="begin"/>
        </w:r>
        <w:r>
          <w:rPr>
            <w:noProof/>
            <w:webHidden/>
          </w:rPr>
          <w:instrText xml:space="preserve"> PAGEREF _Toc222057407 \h </w:instrText>
        </w:r>
        <w:r>
          <w:rPr>
            <w:noProof/>
            <w:webHidden/>
          </w:rPr>
        </w:r>
        <w:r>
          <w:rPr>
            <w:noProof/>
            <w:webHidden/>
          </w:rPr>
          <w:fldChar w:fldCharType="separate"/>
        </w:r>
        <w:r w:rsidR="00343F67">
          <w:rPr>
            <w:noProof/>
            <w:webHidden/>
          </w:rPr>
          <w:t>3</w:t>
        </w:r>
        <w:r>
          <w:rPr>
            <w:noProof/>
            <w:webHidden/>
          </w:rPr>
          <w:fldChar w:fldCharType="end"/>
        </w:r>
      </w:hyperlink>
    </w:p>
    <w:p w14:paraId="47E884C4"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08" w:history="1">
        <w:r w:rsidRPr="009217D2">
          <w:rPr>
            <w:rStyle w:val="Hyperkobling"/>
          </w:rPr>
          <w:t>2.0</w:t>
        </w:r>
        <w:r w:rsidRPr="00CC19BF">
          <w:rPr>
            <w:rFonts w:asciiTheme="minorHAnsi" w:eastAsiaTheme="minorEastAsia" w:hAnsiTheme="minorHAnsi" w:cs="Times New Roman"/>
            <w:b w:val="0"/>
            <w:kern w:val="2"/>
            <w:lang w:val="en-GB" w:eastAsia="en-GB" w:bidi="ar-SA"/>
          </w:rPr>
          <w:tab/>
        </w:r>
        <w:r w:rsidRPr="009217D2">
          <w:rPr>
            <w:rStyle w:val="Hyperkobling"/>
          </w:rPr>
          <w:t>Litteratur</w:t>
        </w:r>
        <w:r>
          <w:rPr>
            <w:webHidden/>
          </w:rPr>
          <w:tab/>
        </w:r>
        <w:r>
          <w:rPr>
            <w:webHidden/>
          </w:rPr>
          <w:fldChar w:fldCharType="begin"/>
        </w:r>
        <w:r>
          <w:rPr>
            <w:webHidden/>
          </w:rPr>
          <w:instrText xml:space="preserve"> PAGEREF _Toc222057408 \h </w:instrText>
        </w:r>
        <w:r>
          <w:rPr>
            <w:webHidden/>
          </w:rPr>
        </w:r>
        <w:r>
          <w:rPr>
            <w:webHidden/>
          </w:rPr>
          <w:fldChar w:fldCharType="separate"/>
        </w:r>
        <w:r w:rsidR="00343F67">
          <w:rPr>
            <w:webHidden/>
          </w:rPr>
          <w:t>3</w:t>
        </w:r>
        <w:r>
          <w:rPr>
            <w:webHidden/>
          </w:rPr>
          <w:fldChar w:fldCharType="end"/>
        </w:r>
      </w:hyperlink>
    </w:p>
    <w:p w14:paraId="3E3A31FD"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09" w:history="1">
        <w:r w:rsidRPr="009217D2">
          <w:rPr>
            <w:rStyle w:val="Hyperkobling"/>
          </w:rPr>
          <w:t>3.0</w:t>
        </w:r>
        <w:r w:rsidRPr="00CC19BF">
          <w:rPr>
            <w:rFonts w:asciiTheme="minorHAnsi" w:eastAsiaTheme="minorEastAsia" w:hAnsiTheme="minorHAnsi" w:cs="Times New Roman"/>
            <w:b w:val="0"/>
            <w:kern w:val="2"/>
            <w:lang w:val="en-GB" w:eastAsia="en-GB" w:bidi="ar-SA"/>
          </w:rPr>
          <w:tab/>
        </w:r>
        <w:r w:rsidRPr="009217D2">
          <w:rPr>
            <w:rStyle w:val="Hyperkobling"/>
          </w:rPr>
          <w:t>Teori</w:t>
        </w:r>
        <w:r>
          <w:rPr>
            <w:webHidden/>
          </w:rPr>
          <w:tab/>
        </w:r>
        <w:r>
          <w:rPr>
            <w:webHidden/>
          </w:rPr>
          <w:fldChar w:fldCharType="begin"/>
        </w:r>
        <w:r>
          <w:rPr>
            <w:webHidden/>
          </w:rPr>
          <w:instrText xml:space="preserve"> PAGEREF _Toc222057409 \h </w:instrText>
        </w:r>
        <w:r>
          <w:rPr>
            <w:webHidden/>
          </w:rPr>
        </w:r>
        <w:r>
          <w:rPr>
            <w:webHidden/>
          </w:rPr>
          <w:fldChar w:fldCharType="separate"/>
        </w:r>
        <w:r w:rsidR="00343F67">
          <w:rPr>
            <w:webHidden/>
          </w:rPr>
          <w:t>4</w:t>
        </w:r>
        <w:r>
          <w:rPr>
            <w:webHidden/>
          </w:rPr>
          <w:fldChar w:fldCharType="end"/>
        </w:r>
      </w:hyperlink>
    </w:p>
    <w:p w14:paraId="599C8822"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10" w:history="1">
        <w:r w:rsidRPr="009217D2">
          <w:rPr>
            <w:rStyle w:val="Hyperkobling"/>
          </w:rPr>
          <w:t>4.0</w:t>
        </w:r>
        <w:r w:rsidRPr="00CC19BF">
          <w:rPr>
            <w:rFonts w:asciiTheme="minorHAnsi" w:eastAsiaTheme="minorEastAsia" w:hAnsiTheme="minorHAnsi" w:cs="Times New Roman"/>
            <w:b w:val="0"/>
            <w:kern w:val="2"/>
            <w:lang w:val="en-GB" w:eastAsia="en-GB" w:bidi="ar-SA"/>
          </w:rPr>
          <w:tab/>
        </w:r>
        <w:r w:rsidRPr="009217D2">
          <w:rPr>
            <w:rStyle w:val="Hyperkobling"/>
          </w:rPr>
          <w:t>Casebeskrivelse</w:t>
        </w:r>
        <w:r>
          <w:rPr>
            <w:webHidden/>
          </w:rPr>
          <w:tab/>
        </w:r>
        <w:r>
          <w:rPr>
            <w:webHidden/>
          </w:rPr>
          <w:fldChar w:fldCharType="begin"/>
        </w:r>
        <w:r>
          <w:rPr>
            <w:webHidden/>
          </w:rPr>
          <w:instrText xml:space="preserve"> PAGEREF _Toc222057410 \h </w:instrText>
        </w:r>
        <w:r>
          <w:rPr>
            <w:webHidden/>
          </w:rPr>
        </w:r>
        <w:r>
          <w:rPr>
            <w:webHidden/>
          </w:rPr>
          <w:fldChar w:fldCharType="separate"/>
        </w:r>
        <w:r w:rsidR="00343F67">
          <w:rPr>
            <w:webHidden/>
          </w:rPr>
          <w:t>4</w:t>
        </w:r>
        <w:r>
          <w:rPr>
            <w:webHidden/>
          </w:rPr>
          <w:fldChar w:fldCharType="end"/>
        </w:r>
      </w:hyperlink>
    </w:p>
    <w:p w14:paraId="651F564B"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11" w:history="1">
        <w:r w:rsidRPr="009217D2">
          <w:rPr>
            <w:rStyle w:val="Hyperkobling"/>
          </w:rPr>
          <w:t>5.0</w:t>
        </w:r>
        <w:r w:rsidRPr="00CC19BF">
          <w:rPr>
            <w:rFonts w:asciiTheme="minorHAnsi" w:eastAsiaTheme="minorEastAsia" w:hAnsiTheme="minorHAnsi" w:cs="Times New Roman"/>
            <w:b w:val="0"/>
            <w:kern w:val="2"/>
            <w:lang w:val="en-GB" w:eastAsia="en-GB" w:bidi="ar-SA"/>
          </w:rPr>
          <w:tab/>
        </w:r>
        <w:r w:rsidRPr="009217D2">
          <w:rPr>
            <w:rStyle w:val="Hyperkobling"/>
          </w:rPr>
          <w:t>Metode og data (kan splittes i to)</w:t>
        </w:r>
        <w:r>
          <w:rPr>
            <w:webHidden/>
          </w:rPr>
          <w:tab/>
        </w:r>
        <w:r>
          <w:rPr>
            <w:webHidden/>
          </w:rPr>
          <w:fldChar w:fldCharType="begin"/>
        </w:r>
        <w:r>
          <w:rPr>
            <w:webHidden/>
          </w:rPr>
          <w:instrText xml:space="preserve"> PAGEREF _Toc222057411 \h </w:instrText>
        </w:r>
        <w:r>
          <w:rPr>
            <w:webHidden/>
          </w:rPr>
        </w:r>
        <w:r>
          <w:rPr>
            <w:webHidden/>
          </w:rPr>
          <w:fldChar w:fldCharType="separate"/>
        </w:r>
        <w:r w:rsidR="00343F67">
          <w:rPr>
            <w:webHidden/>
          </w:rPr>
          <w:t>5</w:t>
        </w:r>
        <w:r>
          <w:rPr>
            <w:webHidden/>
          </w:rPr>
          <w:fldChar w:fldCharType="end"/>
        </w:r>
      </w:hyperlink>
    </w:p>
    <w:p w14:paraId="7E3E6232" w14:textId="77777777" w:rsidR="00666373" w:rsidRPr="00CC19BF" w:rsidRDefault="00666373">
      <w:pPr>
        <w:pStyle w:val="INNH2"/>
        <w:tabs>
          <w:tab w:val="left" w:pos="960"/>
          <w:tab w:val="right" w:leader="dot" w:pos="8758"/>
        </w:tabs>
        <w:rPr>
          <w:rFonts w:asciiTheme="minorHAnsi" w:eastAsiaTheme="minorEastAsia" w:hAnsiTheme="minorHAnsi" w:cs="Times New Roman"/>
          <w:noProof/>
          <w:kern w:val="2"/>
          <w:lang w:val="en-GB" w:eastAsia="en-GB" w:bidi="ar-SA"/>
        </w:rPr>
      </w:pPr>
      <w:hyperlink w:anchor="_Toc222057412" w:history="1">
        <w:r w:rsidRPr="009217D2">
          <w:rPr>
            <w:rStyle w:val="Hyperkobling"/>
            <w:noProof/>
          </w:rPr>
          <w:t>5.1</w:t>
        </w:r>
        <w:r w:rsidRPr="00CC19BF">
          <w:rPr>
            <w:rFonts w:asciiTheme="minorHAnsi" w:eastAsiaTheme="minorEastAsia" w:hAnsiTheme="minorHAnsi" w:cs="Times New Roman"/>
            <w:noProof/>
            <w:kern w:val="2"/>
            <w:lang w:val="en-GB" w:eastAsia="en-GB" w:bidi="ar-SA"/>
          </w:rPr>
          <w:tab/>
        </w:r>
        <w:r w:rsidRPr="009217D2">
          <w:rPr>
            <w:rStyle w:val="Hyperkobling"/>
            <w:noProof/>
          </w:rPr>
          <w:t>Metode</w:t>
        </w:r>
        <w:r>
          <w:rPr>
            <w:noProof/>
            <w:webHidden/>
          </w:rPr>
          <w:tab/>
        </w:r>
        <w:r>
          <w:rPr>
            <w:noProof/>
            <w:webHidden/>
          </w:rPr>
          <w:fldChar w:fldCharType="begin"/>
        </w:r>
        <w:r>
          <w:rPr>
            <w:noProof/>
            <w:webHidden/>
          </w:rPr>
          <w:instrText xml:space="preserve"> PAGEREF _Toc222057412 \h </w:instrText>
        </w:r>
        <w:r>
          <w:rPr>
            <w:noProof/>
            <w:webHidden/>
          </w:rPr>
        </w:r>
        <w:r>
          <w:rPr>
            <w:noProof/>
            <w:webHidden/>
          </w:rPr>
          <w:fldChar w:fldCharType="separate"/>
        </w:r>
        <w:r w:rsidR="00343F67">
          <w:rPr>
            <w:noProof/>
            <w:webHidden/>
          </w:rPr>
          <w:t>5</w:t>
        </w:r>
        <w:r>
          <w:rPr>
            <w:noProof/>
            <w:webHidden/>
          </w:rPr>
          <w:fldChar w:fldCharType="end"/>
        </w:r>
      </w:hyperlink>
    </w:p>
    <w:p w14:paraId="3A4A0808" w14:textId="77777777" w:rsidR="00666373" w:rsidRPr="00CC19BF" w:rsidRDefault="00666373">
      <w:pPr>
        <w:pStyle w:val="INNH2"/>
        <w:tabs>
          <w:tab w:val="left" w:pos="960"/>
          <w:tab w:val="right" w:leader="dot" w:pos="8758"/>
        </w:tabs>
        <w:rPr>
          <w:rFonts w:asciiTheme="minorHAnsi" w:eastAsiaTheme="minorEastAsia" w:hAnsiTheme="minorHAnsi" w:cs="Times New Roman"/>
          <w:noProof/>
          <w:kern w:val="2"/>
          <w:lang w:val="en-GB" w:eastAsia="en-GB" w:bidi="ar-SA"/>
        </w:rPr>
      </w:pPr>
      <w:hyperlink w:anchor="_Toc222057413" w:history="1">
        <w:r w:rsidRPr="009217D2">
          <w:rPr>
            <w:rStyle w:val="Hyperkobling"/>
            <w:noProof/>
          </w:rPr>
          <w:t>5.2</w:t>
        </w:r>
        <w:r w:rsidRPr="00CC19BF">
          <w:rPr>
            <w:rFonts w:asciiTheme="minorHAnsi" w:eastAsiaTheme="minorEastAsia" w:hAnsiTheme="minorHAnsi" w:cs="Times New Roman"/>
            <w:noProof/>
            <w:kern w:val="2"/>
            <w:lang w:val="en-GB" w:eastAsia="en-GB" w:bidi="ar-SA"/>
          </w:rPr>
          <w:tab/>
        </w:r>
        <w:r w:rsidRPr="009217D2">
          <w:rPr>
            <w:rStyle w:val="Hyperkobling"/>
            <w:noProof/>
          </w:rPr>
          <w:t>Data</w:t>
        </w:r>
        <w:r>
          <w:rPr>
            <w:noProof/>
            <w:webHidden/>
          </w:rPr>
          <w:tab/>
        </w:r>
        <w:r>
          <w:rPr>
            <w:noProof/>
            <w:webHidden/>
          </w:rPr>
          <w:fldChar w:fldCharType="begin"/>
        </w:r>
        <w:r>
          <w:rPr>
            <w:noProof/>
            <w:webHidden/>
          </w:rPr>
          <w:instrText xml:space="preserve"> PAGEREF _Toc222057413 \h </w:instrText>
        </w:r>
        <w:r>
          <w:rPr>
            <w:noProof/>
            <w:webHidden/>
          </w:rPr>
        </w:r>
        <w:r>
          <w:rPr>
            <w:noProof/>
            <w:webHidden/>
          </w:rPr>
          <w:fldChar w:fldCharType="separate"/>
        </w:r>
        <w:r w:rsidR="00343F67">
          <w:rPr>
            <w:noProof/>
            <w:webHidden/>
          </w:rPr>
          <w:t>6</w:t>
        </w:r>
        <w:r>
          <w:rPr>
            <w:noProof/>
            <w:webHidden/>
          </w:rPr>
          <w:fldChar w:fldCharType="end"/>
        </w:r>
      </w:hyperlink>
    </w:p>
    <w:p w14:paraId="4522FC17"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14" w:history="1">
        <w:r w:rsidRPr="009217D2">
          <w:rPr>
            <w:rStyle w:val="Hyperkobling"/>
          </w:rPr>
          <w:t>6.0</w:t>
        </w:r>
        <w:r w:rsidRPr="00CC19BF">
          <w:rPr>
            <w:rFonts w:asciiTheme="minorHAnsi" w:eastAsiaTheme="minorEastAsia" w:hAnsiTheme="minorHAnsi" w:cs="Times New Roman"/>
            <w:b w:val="0"/>
            <w:kern w:val="2"/>
            <w:lang w:val="en-GB" w:eastAsia="en-GB" w:bidi="ar-SA"/>
          </w:rPr>
          <w:tab/>
        </w:r>
        <w:r w:rsidRPr="009217D2">
          <w:rPr>
            <w:rStyle w:val="Hyperkobling"/>
          </w:rPr>
          <w:t>Modellering</w:t>
        </w:r>
        <w:r>
          <w:rPr>
            <w:webHidden/>
          </w:rPr>
          <w:tab/>
        </w:r>
        <w:r>
          <w:rPr>
            <w:webHidden/>
          </w:rPr>
          <w:fldChar w:fldCharType="begin"/>
        </w:r>
        <w:r>
          <w:rPr>
            <w:webHidden/>
          </w:rPr>
          <w:instrText xml:space="preserve"> PAGEREF _Toc222057414 \h </w:instrText>
        </w:r>
        <w:r>
          <w:rPr>
            <w:webHidden/>
          </w:rPr>
        </w:r>
        <w:r>
          <w:rPr>
            <w:webHidden/>
          </w:rPr>
          <w:fldChar w:fldCharType="separate"/>
        </w:r>
        <w:r w:rsidR="00343F67">
          <w:rPr>
            <w:webHidden/>
          </w:rPr>
          <w:t>6</w:t>
        </w:r>
        <w:r>
          <w:rPr>
            <w:webHidden/>
          </w:rPr>
          <w:fldChar w:fldCharType="end"/>
        </w:r>
      </w:hyperlink>
    </w:p>
    <w:p w14:paraId="6A2DC862"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15" w:history="1">
        <w:r w:rsidRPr="009217D2">
          <w:rPr>
            <w:rStyle w:val="Hyperkobling"/>
          </w:rPr>
          <w:t>7.0</w:t>
        </w:r>
        <w:r w:rsidRPr="00CC19BF">
          <w:rPr>
            <w:rFonts w:asciiTheme="minorHAnsi" w:eastAsiaTheme="minorEastAsia" w:hAnsiTheme="minorHAnsi" w:cs="Times New Roman"/>
            <w:b w:val="0"/>
            <w:kern w:val="2"/>
            <w:lang w:val="en-GB" w:eastAsia="en-GB" w:bidi="ar-SA"/>
          </w:rPr>
          <w:tab/>
        </w:r>
        <w:r w:rsidRPr="009217D2">
          <w:rPr>
            <w:rStyle w:val="Hyperkobling"/>
          </w:rPr>
          <w:t>Analyse</w:t>
        </w:r>
        <w:r>
          <w:rPr>
            <w:webHidden/>
          </w:rPr>
          <w:tab/>
        </w:r>
        <w:r>
          <w:rPr>
            <w:webHidden/>
          </w:rPr>
          <w:fldChar w:fldCharType="begin"/>
        </w:r>
        <w:r>
          <w:rPr>
            <w:webHidden/>
          </w:rPr>
          <w:instrText xml:space="preserve"> PAGEREF _Toc222057415 \h </w:instrText>
        </w:r>
        <w:r>
          <w:rPr>
            <w:webHidden/>
          </w:rPr>
        </w:r>
        <w:r>
          <w:rPr>
            <w:webHidden/>
          </w:rPr>
          <w:fldChar w:fldCharType="separate"/>
        </w:r>
        <w:r w:rsidR="00343F67">
          <w:rPr>
            <w:webHidden/>
          </w:rPr>
          <w:t>6</w:t>
        </w:r>
        <w:r>
          <w:rPr>
            <w:webHidden/>
          </w:rPr>
          <w:fldChar w:fldCharType="end"/>
        </w:r>
      </w:hyperlink>
    </w:p>
    <w:p w14:paraId="796D431F"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16" w:history="1">
        <w:r w:rsidRPr="009217D2">
          <w:rPr>
            <w:rStyle w:val="Hyperkobling"/>
          </w:rPr>
          <w:t>8.0</w:t>
        </w:r>
        <w:r w:rsidRPr="00CC19BF">
          <w:rPr>
            <w:rFonts w:asciiTheme="minorHAnsi" w:eastAsiaTheme="minorEastAsia" w:hAnsiTheme="minorHAnsi" w:cs="Times New Roman"/>
            <w:b w:val="0"/>
            <w:kern w:val="2"/>
            <w:lang w:val="en-GB" w:eastAsia="en-GB" w:bidi="ar-SA"/>
          </w:rPr>
          <w:tab/>
        </w:r>
        <w:r w:rsidRPr="009217D2">
          <w:rPr>
            <w:rStyle w:val="Hyperkobling"/>
          </w:rPr>
          <w:t>Resultat</w:t>
        </w:r>
        <w:r>
          <w:rPr>
            <w:webHidden/>
          </w:rPr>
          <w:tab/>
        </w:r>
        <w:r>
          <w:rPr>
            <w:webHidden/>
          </w:rPr>
          <w:fldChar w:fldCharType="begin"/>
        </w:r>
        <w:r>
          <w:rPr>
            <w:webHidden/>
          </w:rPr>
          <w:instrText xml:space="preserve"> PAGEREF _Toc222057416 \h </w:instrText>
        </w:r>
        <w:r>
          <w:rPr>
            <w:webHidden/>
          </w:rPr>
        </w:r>
        <w:r>
          <w:rPr>
            <w:webHidden/>
          </w:rPr>
          <w:fldChar w:fldCharType="separate"/>
        </w:r>
        <w:r w:rsidR="00343F67">
          <w:rPr>
            <w:webHidden/>
          </w:rPr>
          <w:t>7</w:t>
        </w:r>
        <w:r>
          <w:rPr>
            <w:webHidden/>
          </w:rPr>
          <w:fldChar w:fldCharType="end"/>
        </w:r>
      </w:hyperlink>
    </w:p>
    <w:p w14:paraId="6FB4EF33"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17" w:history="1">
        <w:r w:rsidRPr="009217D2">
          <w:rPr>
            <w:rStyle w:val="Hyperkobling"/>
          </w:rPr>
          <w:t>9.0</w:t>
        </w:r>
        <w:r w:rsidRPr="00CC19BF">
          <w:rPr>
            <w:rFonts w:asciiTheme="minorHAnsi" w:eastAsiaTheme="minorEastAsia" w:hAnsiTheme="minorHAnsi" w:cs="Times New Roman"/>
            <w:b w:val="0"/>
            <w:kern w:val="2"/>
            <w:lang w:val="en-GB" w:eastAsia="en-GB" w:bidi="ar-SA"/>
          </w:rPr>
          <w:tab/>
        </w:r>
        <w:r w:rsidRPr="009217D2">
          <w:rPr>
            <w:rStyle w:val="Hyperkobling"/>
          </w:rPr>
          <w:t>Diskusjon</w:t>
        </w:r>
        <w:r>
          <w:rPr>
            <w:webHidden/>
          </w:rPr>
          <w:tab/>
        </w:r>
        <w:r>
          <w:rPr>
            <w:webHidden/>
          </w:rPr>
          <w:fldChar w:fldCharType="begin"/>
        </w:r>
        <w:r>
          <w:rPr>
            <w:webHidden/>
          </w:rPr>
          <w:instrText xml:space="preserve"> PAGEREF _Toc222057417 \h </w:instrText>
        </w:r>
        <w:r>
          <w:rPr>
            <w:webHidden/>
          </w:rPr>
        </w:r>
        <w:r>
          <w:rPr>
            <w:webHidden/>
          </w:rPr>
          <w:fldChar w:fldCharType="separate"/>
        </w:r>
        <w:r w:rsidR="00343F67">
          <w:rPr>
            <w:webHidden/>
          </w:rPr>
          <w:t>7</w:t>
        </w:r>
        <w:r>
          <w:rPr>
            <w:webHidden/>
          </w:rPr>
          <w:fldChar w:fldCharType="end"/>
        </w:r>
      </w:hyperlink>
    </w:p>
    <w:p w14:paraId="0B4969CC"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18" w:history="1">
        <w:r w:rsidRPr="009217D2">
          <w:rPr>
            <w:rStyle w:val="Hyperkobling"/>
          </w:rPr>
          <w:t>10.0</w:t>
        </w:r>
        <w:r w:rsidRPr="00CC19BF">
          <w:rPr>
            <w:rFonts w:asciiTheme="minorHAnsi" w:eastAsiaTheme="minorEastAsia" w:hAnsiTheme="minorHAnsi" w:cs="Times New Roman"/>
            <w:b w:val="0"/>
            <w:kern w:val="2"/>
            <w:lang w:val="en-GB" w:eastAsia="en-GB" w:bidi="ar-SA"/>
          </w:rPr>
          <w:tab/>
        </w:r>
        <w:r w:rsidRPr="009217D2">
          <w:rPr>
            <w:rStyle w:val="Hyperkobling"/>
          </w:rPr>
          <w:t>Konklusjon</w:t>
        </w:r>
        <w:r>
          <w:rPr>
            <w:webHidden/>
          </w:rPr>
          <w:tab/>
        </w:r>
        <w:r>
          <w:rPr>
            <w:webHidden/>
          </w:rPr>
          <w:fldChar w:fldCharType="begin"/>
        </w:r>
        <w:r>
          <w:rPr>
            <w:webHidden/>
          </w:rPr>
          <w:instrText xml:space="preserve"> PAGEREF _Toc222057418 \h </w:instrText>
        </w:r>
        <w:r>
          <w:rPr>
            <w:webHidden/>
          </w:rPr>
        </w:r>
        <w:r>
          <w:rPr>
            <w:webHidden/>
          </w:rPr>
          <w:fldChar w:fldCharType="separate"/>
        </w:r>
        <w:r w:rsidR="00343F67">
          <w:rPr>
            <w:webHidden/>
          </w:rPr>
          <w:t>8</w:t>
        </w:r>
        <w:r>
          <w:rPr>
            <w:webHidden/>
          </w:rPr>
          <w:fldChar w:fldCharType="end"/>
        </w:r>
      </w:hyperlink>
    </w:p>
    <w:p w14:paraId="1A6C6ABD"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19" w:history="1">
        <w:r w:rsidRPr="009217D2">
          <w:rPr>
            <w:rStyle w:val="Hyperkobling"/>
          </w:rPr>
          <w:t>11.0</w:t>
        </w:r>
        <w:r w:rsidRPr="00CC19BF">
          <w:rPr>
            <w:rFonts w:asciiTheme="minorHAnsi" w:eastAsiaTheme="minorEastAsia" w:hAnsiTheme="minorHAnsi" w:cs="Times New Roman"/>
            <w:b w:val="0"/>
            <w:kern w:val="2"/>
            <w:lang w:val="en-GB" w:eastAsia="en-GB" w:bidi="ar-SA"/>
          </w:rPr>
          <w:tab/>
        </w:r>
        <w:r w:rsidRPr="009217D2">
          <w:rPr>
            <w:rStyle w:val="Hyperkobling"/>
          </w:rPr>
          <w:t>Bibliografi</w:t>
        </w:r>
        <w:r>
          <w:rPr>
            <w:webHidden/>
          </w:rPr>
          <w:tab/>
        </w:r>
        <w:r>
          <w:rPr>
            <w:webHidden/>
          </w:rPr>
          <w:fldChar w:fldCharType="begin"/>
        </w:r>
        <w:r>
          <w:rPr>
            <w:webHidden/>
          </w:rPr>
          <w:instrText xml:space="preserve"> PAGEREF _Toc222057419 \h </w:instrText>
        </w:r>
        <w:r>
          <w:rPr>
            <w:webHidden/>
          </w:rPr>
        </w:r>
        <w:r>
          <w:rPr>
            <w:webHidden/>
          </w:rPr>
          <w:fldChar w:fldCharType="separate"/>
        </w:r>
        <w:r w:rsidR="00343F67">
          <w:rPr>
            <w:webHidden/>
          </w:rPr>
          <w:t>9</w:t>
        </w:r>
        <w:r>
          <w:rPr>
            <w:webHidden/>
          </w:rPr>
          <w:fldChar w:fldCharType="end"/>
        </w:r>
      </w:hyperlink>
    </w:p>
    <w:p w14:paraId="4C478DE8" w14:textId="77777777" w:rsidR="00666373" w:rsidRPr="00CC19BF" w:rsidRDefault="00666373">
      <w:pPr>
        <w:pStyle w:val="INNH1"/>
        <w:tabs>
          <w:tab w:val="left" w:pos="720"/>
        </w:tabs>
        <w:rPr>
          <w:rFonts w:asciiTheme="minorHAnsi" w:eastAsiaTheme="minorEastAsia" w:hAnsiTheme="minorHAnsi" w:cs="Times New Roman"/>
          <w:b w:val="0"/>
          <w:kern w:val="2"/>
          <w:lang w:val="en-GB" w:eastAsia="en-GB" w:bidi="ar-SA"/>
        </w:rPr>
      </w:pPr>
      <w:hyperlink w:anchor="_Toc222057420" w:history="1">
        <w:r w:rsidRPr="009217D2">
          <w:rPr>
            <w:rStyle w:val="Hyperkobling"/>
          </w:rPr>
          <w:t>12.0</w:t>
        </w:r>
        <w:r w:rsidRPr="00CC19BF">
          <w:rPr>
            <w:rFonts w:asciiTheme="minorHAnsi" w:eastAsiaTheme="minorEastAsia" w:hAnsiTheme="minorHAnsi" w:cs="Times New Roman"/>
            <w:b w:val="0"/>
            <w:kern w:val="2"/>
            <w:lang w:val="en-GB" w:eastAsia="en-GB" w:bidi="ar-SA"/>
          </w:rPr>
          <w:tab/>
        </w:r>
        <w:r w:rsidRPr="009217D2">
          <w:rPr>
            <w:rStyle w:val="Hyperkobling"/>
          </w:rPr>
          <w:t>Vedlegg</w:t>
        </w:r>
        <w:r>
          <w:rPr>
            <w:webHidden/>
          </w:rPr>
          <w:tab/>
        </w:r>
        <w:r>
          <w:rPr>
            <w:webHidden/>
          </w:rPr>
          <w:fldChar w:fldCharType="begin"/>
        </w:r>
        <w:r>
          <w:rPr>
            <w:webHidden/>
          </w:rPr>
          <w:instrText xml:space="preserve"> PAGEREF _Toc222057420 \h </w:instrText>
        </w:r>
        <w:r>
          <w:rPr>
            <w:webHidden/>
          </w:rPr>
        </w:r>
        <w:r>
          <w:rPr>
            <w:webHidden/>
          </w:rPr>
          <w:fldChar w:fldCharType="separate"/>
        </w:r>
        <w:r w:rsidR="00343F67">
          <w:rPr>
            <w:webHidden/>
          </w:rPr>
          <w:t>9</w:t>
        </w:r>
        <w:r>
          <w:rPr>
            <w:webHidden/>
          </w:rPr>
          <w:fldChar w:fldCharType="end"/>
        </w:r>
      </w:hyperlink>
    </w:p>
    <w:p w14:paraId="701BCE6D" w14:textId="77777777" w:rsidR="00BE42D3" w:rsidRDefault="00B33323" w:rsidP="003A4872">
      <w:pPr>
        <w:sectPr w:rsidR="00BE42D3" w:rsidSect="00C90D42">
          <w:pgSz w:w="11907" w:h="16840"/>
          <w:pgMar w:top="1411" w:right="1411" w:bottom="1411" w:left="1728" w:header="708" w:footer="403" w:gutter="0"/>
          <w:cols w:space="708"/>
          <w:formProt w:val="0"/>
          <w:titlePg/>
        </w:sectPr>
      </w:pPr>
      <w:r>
        <w:rPr>
          <w:rFonts w:ascii="Arial" w:hAnsi="Arial" w:cs="Arial"/>
          <w:b/>
          <w:sz w:val="28"/>
          <w:szCs w:val="28"/>
        </w:rPr>
        <w:fldChar w:fldCharType="end"/>
      </w:r>
    </w:p>
    <w:p w14:paraId="75CB20EF" w14:textId="77777777" w:rsidR="006A4FE2" w:rsidRDefault="00E5161A" w:rsidP="00EB7DD2">
      <w:pPr>
        <w:pStyle w:val="Overskrift1"/>
        <w:rPr>
          <w:szCs w:val="36"/>
        </w:rPr>
      </w:pPr>
      <w:bookmarkStart w:id="16" w:name="_Toc222057403"/>
      <w:r>
        <w:rPr>
          <w:szCs w:val="36"/>
        </w:rPr>
        <w:lastRenderedPageBreak/>
        <w:t>Innledning</w:t>
      </w:r>
      <w:bookmarkEnd w:id="16"/>
    </w:p>
    <w:p w14:paraId="0CBB5BE6" w14:textId="056E423C" w:rsidR="00D53340" w:rsidRDefault="001720C6" w:rsidP="007C7BD5">
      <w:r>
        <w:t xml:space="preserve">Plattform supply fartøy (PSV) er </w:t>
      </w:r>
      <w:r w:rsidR="005C7785">
        <w:t xml:space="preserve">helt essensielle når det kommer til petroleumsindustrien. </w:t>
      </w:r>
      <w:proofErr w:type="spellStart"/>
      <w:r w:rsidR="005C7785">
        <w:t>PSVene</w:t>
      </w:r>
      <w:proofErr w:type="spellEnd"/>
      <w:r w:rsidR="005C7785">
        <w:t xml:space="preserve"> leverer alt fra utstyr, drivstoff, bulk produkter og mat som er</w:t>
      </w:r>
      <w:r w:rsidR="00D0346E">
        <w:t xml:space="preserve"> helt</w:t>
      </w:r>
      <w:r w:rsidR="005C7785">
        <w:t xml:space="preserve"> nødvendig for at </w:t>
      </w:r>
      <w:r w:rsidR="00330744">
        <w:t>operasjonene</w:t>
      </w:r>
      <w:r w:rsidR="005C7785">
        <w:t xml:space="preserve"> på plattformene skal bli opprettholdt. </w:t>
      </w:r>
      <w:r w:rsidR="00330744">
        <w:t xml:space="preserve">Operasjonene foregår i et komplekst og risikoutsatt miljø </w:t>
      </w:r>
      <w:r w:rsidR="000E5FC1">
        <w:t xml:space="preserve">som er preget av </w:t>
      </w:r>
      <w:r w:rsidR="00C7000B">
        <w:t xml:space="preserve">varierende </w:t>
      </w:r>
      <w:r w:rsidR="000E5FC1">
        <w:t xml:space="preserve">værforhold, teknisk </w:t>
      </w:r>
      <w:r w:rsidR="00424544">
        <w:t>kompleksitet</w:t>
      </w:r>
      <w:r w:rsidR="000E5FC1">
        <w:t xml:space="preserve"> og </w:t>
      </w:r>
      <w:r w:rsidR="00424544">
        <w:t xml:space="preserve">kontraktsmessige forpliktelser. I denne konteksten </w:t>
      </w:r>
      <w:r w:rsidR="001015FE">
        <w:t xml:space="preserve">kan perioder med nedetid, også kalt </w:t>
      </w:r>
      <w:proofErr w:type="spellStart"/>
      <w:r w:rsidR="001015FE">
        <w:t>offhire</w:t>
      </w:r>
      <w:proofErr w:type="spellEnd"/>
      <w:r w:rsidR="001015FE">
        <w:t xml:space="preserve">, medføre betydelige konsekvenser både for operatørselskapene, men også for rederiene. </w:t>
      </w:r>
    </w:p>
    <w:p w14:paraId="0AC14FC3" w14:textId="77777777" w:rsidR="00592476" w:rsidRDefault="00592476" w:rsidP="00592476"/>
    <w:p w14:paraId="351DB113" w14:textId="6145C542" w:rsidR="00592476" w:rsidRDefault="00592476" w:rsidP="00592476">
      <w:r>
        <w:t>Nedetid har ikke bare tapte inntekter i form av at det er tapte charterdager, men har også indirekte effekt på produksjonen til operatørene, kan få kontrakts sanksjoner og en svekket konkurranseevne i forhold til andre rederier i et allerede volatilt marked. Videre så har offshoremarkedet opplevd betydelige svingninger i etterspørsel og rate på fartøyene, noe som forsterker behovet for bedre beslutningstøtte i flåten</w:t>
      </w:r>
      <w:r w:rsidR="0040242E">
        <w:t xml:space="preserve"> </w:t>
      </w:r>
      <w:sdt>
        <w:sdtPr>
          <w:id w:val="1365796036"/>
          <w:citation/>
        </w:sdtPr>
        <w:sdtContent>
          <w:r w:rsidR="0040242E">
            <w:fldChar w:fldCharType="begin"/>
          </w:r>
          <w:r w:rsidR="0040242E">
            <w:instrText xml:space="preserve"> CITATION Men262 \l 1044 </w:instrText>
          </w:r>
          <w:r w:rsidR="0040242E">
            <w:fldChar w:fldCharType="separate"/>
          </w:r>
          <w:r w:rsidR="0040242E">
            <w:rPr>
              <w:noProof/>
            </w:rPr>
            <w:t>(Menon Economics, 2026)</w:t>
          </w:r>
          <w:r w:rsidR="0040242E">
            <w:fldChar w:fldCharType="end"/>
          </w:r>
        </w:sdtContent>
      </w:sdt>
      <w:r w:rsidR="0040242E">
        <w:t xml:space="preserve">. </w:t>
      </w:r>
    </w:p>
    <w:p w14:paraId="4F1EF972" w14:textId="77777777" w:rsidR="00171BB2" w:rsidRDefault="00171BB2" w:rsidP="007C7BD5"/>
    <w:p w14:paraId="7254788E" w14:textId="3F70764B" w:rsidR="008142A0" w:rsidRDefault="001F699F" w:rsidP="007C7BD5">
      <w:r>
        <w:t>Tra</w:t>
      </w:r>
      <w:r w:rsidR="00C33B83">
        <w:t xml:space="preserve">disjonelt har prognoser innen logistikk og operasjonsstyring </w:t>
      </w:r>
      <w:r w:rsidR="00A97C26">
        <w:t xml:space="preserve">vært basert på klassiske statistiske metoder, slik som </w:t>
      </w:r>
      <w:proofErr w:type="spellStart"/>
      <w:r w:rsidR="00A97C26">
        <w:t>ARIMA</w:t>
      </w:r>
      <w:proofErr w:type="spellEnd"/>
      <w:r w:rsidR="0040242E">
        <w:t xml:space="preserve"> </w:t>
      </w:r>
      <w:sdt>
        <w:sdtPr>
          <w:id w:val="877748473"/>
          <w:citation/>
        </w:sdtPr>
        <w:sdtContent>
          <w:r w:rsidR="0040242E">
            <w:fldChar w:fldCharType="begin"/>
          </w:r>
          <w:r w:rsidR="0040242E">
            <w:instrText xml:space="preserve"> CITATION Jos26 \l 1044 </w:instrText>
          </w:r>
          <w:r w:rsidR="0040242E">
            <w:fldChar w:fldCharType="separate"/>
          </w:r>
          <w:r w:rsidR="0040242E">
            <w:rPr>
              <w:noProof/>
            </w:rPr>
            <w:t>(Noble, 2026)</w:t>
          </w:r>
          <w:r w:rsidR="0040242E">
            <w:fldChar w:fldCharType="end"/>
          </w:r>
        </w:sdtContent>
      </w:sdt>
      <w:r w:rsidR="00A97C26">
        <w:t xml:space="preserve">. </w:t>
      </w:r>
      <w:r w:rsidR="00CD5706">
        <w:t xml:space="preserve">Slike modeller har vist seg å være effektive for å identifisere trender og </w:t>
      </w:r>
      <w:r w:rsidR="00E02BE3">
        <w:t xml:space="preserve">sesongmønstre, men har begrensninger når det kommer til å håndtere komplekse </w:t>
      </w:r>
      <w:r w:rsidR="008142A0">
        <w:t xml:space="preserve">og ikke- </w:t>
      </w:r>
      <w:proofErr w:type="spellStart"/>
      <w:r w:rsidR="008142A0">
        <w:t>linære</w:t>
      </w:r>
      <w:proofErr w:type="spellEnd"/>
      <w:r w:rsidR="008142A0">
        <w:t xml:space="preserve"> sammenhenger mellom forklaringsvariablene. De siste tiårene har maskinlæring fått større oppmerksomhet innen </w:t>
      </w:r>
      <w:r w:rsidR="002F6869">
        <w:t>prognostisering</w:t>
      </w:r>
      <w:r w:rsidR="008142A0">
        <w:t xml:space="preserve"> og beslutningsstøtte. Studier innen logistikk har vist at maskinlæringsmodeller i flere tilfeller kan oppnå høyere prediksjonsnøyaktighet enn tradisjonelle metoder</w:t>
      </w:r>
      <w:r w:rsidR="003A4622">
        <w:t xml:space="preserve"> </w:t>
      </w:r>
      <w:sdt>
        <w:sdtPr>
          <w:id w:val="1948116890"/>
          <w:citation/>
        </w:sdtPr>
        <w:sdtContent>
          <w:r w:rsidR="003A4622">
            <w:fldChar w:fldCharType="begin"/>
          </w:r>
          <w:r w:rsidR="003A4622">
            <w:instrText xml:space="preserve"> CITATION Rea06 \l 1044 </w:instrText>
          </w:r>
          <w:r w:rsidR="003A4622">
            <w:fldChar w:fldCharType="separate"/>
          </w:r>
          <w:r w:rsidR="003A4622">
            <w:rPr>
              <w:noProof/>
            </w:rPr>
            <w:t>(Real Carbonneau, 2006)</w:t>
          </w:r>
          <w:r w:rsidR="003A4622">
            <w:fldChar w:fldCharType="end"/>
          </w:r>
        </w:sdtContent>
      </w:sdt>
      <w:r w:rsidR="003A4622">
        <w:t xml:space="preserve">. </w:t>
      </w:r>
      <w:r w:rsidR="008142A0">
        <w:t xml:space="preserve">Resultatene fra M4- konkurransen indikerer også at kombinasjoner av statistiske og maskinlæringsbaserte </w:t>
      </w:r>
      <w:r w:rsidR="002F6869">
        <w:t>metoder</w:t>
      </w:r>
      <w:r w:rsidR="008142A0">
        <w:t xml:space="preserve"> kan gi forbedrede prognoser</w:t>
      </w:r>
      <w:r w:rsidR="002334C2">
        <w:t xml:space="preserve"> </w:t>
      </w:r>
      <w:sdt>
        <w:sdtPr>
          <w:id w:val="132384802"/>
          <w:citation/>
        </w:sdtPr>
        <w:sdtContent>
          <w:r w:rsidR="002334C2">
            <w:fldChar w:fldCharType="begin"/>
          </w:r>
          <w:r w:rsidR="002334C2">
            <w:instrText xml:space="preserve"> CITATION Spy18 \l 1044 </w:instrText>
          </w:r>
          <w:r w:rsidR="002334C2">
            <w:fldChar w:fldCharType="separate"/>
          </w:r>
          <w:r w:rsidR="002334C2">
            <w:rPr>
              <w:noProof/>
            </w:rPr>
            <w:t>(Spyros Makridakis, 2018)</w:t>
          </w:r>
          <w:r w:rsidR="002334C2">
            <w:fldChar w:fldCharType="end"/>
          </w:r>
        </w:sdtContent>
      </w:sdt>
      <w:r w:rsidR="008142A0">
        <w:t xml:space="preserve">. </w:t>
      </w:r>
    </w:p>
    <w:p w14:paraId="2DA1E03D" w14:textId="77777777" w:rsidR="008142A0" w:rsidRDefault="008142A0" w:rsidP="007C7BD5"/>
    <w:p w14:paraId="7ACFBBD2" w14:textId="675FB3A9" w:rsidR="001B067A" w:rsidRDefault="008142A0" w:rsidP="007C7BD5">
      <w:r>
        <w:t>Innen maritim sektor har forskning på kunstig intelligens i stor grad vært rettet mot energieffekt</w:t>
      </w:r>
      <w:r w:rsidR="00020796">
        <w:t>ivitet og operasjonelle optimaliseringer</w:t>
      </w:r>
      <w:r w:rsidR="002B1873">
        <w:t xml:space="preserve"> </w:t>
      </w:r>
      <w:sdt>
        <w:sdtPr>
          <w:id w:val="603085664"/>
          <w:citation/>
        </w:sdtPr>
        <w:sdtContent>
          <w:r w:rsidR="002B1873">
            <w:fldChar w:fldCharType="begin"/>
          </w:r>
          <w:r w:rsidR="002B1873">
            <w:instrText xml:space="preserve"> CITATION Nur23 \l 1044 </w:instrText>
          </w:r>
          <w:r w:rsidR="002B1873">
            <w:fldChar w:fldCharType="separate"/>
          </w:r>
          <w:r w:rsidR="002B1873">
            <w:rPr>
              <w:noProof/>
            </w:rPr>
            <w:t>(Nur Assani, 2023)</w:t>
          </w:r>
          <w:r w:rsidR="002B1873">
            <w:fldChar w:fldCharType="end"/>
          </w:r>
        </w:sdtContent>
      </w:sdt>
      <w:r w:rsidR="00020796">
        <w:t xml:space="preserve">. Bruken av maskinlæring for prediksjon av operasjonell nedetid i offshoreflåter er derimot mindre undersøkt. </w:t>
      </w:r>
      <w:r w:rsidR="002B1873">
        <w:t xml:space="preserve">Dette </w:t>
      </w:r>
      <w:r w:rsidR="00B66624">
        <w:t xml:space="preserve">aktualiserer behovet for å undersøke om og i hvilken </w:t>
      </w:r>
      <w:r w:rsidR="002B1873">
        <w:t>form</w:t>
      </w:r>
      <w:r w:rsidR="00B66624">
        <w:t xml:space="preserve"> </w:t>
      </w:r>
      <w:r w:rsidR="002B2D0A">
        <w:t>maskins læringsmodeller</w:t>
      </w:r>
      <w:r w:rsidR="00B66624">
        <w:t xml:space="preserve"> kan bidra </w:t>
      </w:r>
      <w:r w:rsidR="002B1873">
        <w:t xml:space="preserve">til </w:t>
      </w:r>
      <w:r w:rsidR="00B66624">
        <w:t xml:space="preserve">prediksjon av </w:t>
      </w:r>
      <w:proofErr w:type="spellStart"/>
      <w:r w:rsidR="00B66624">
        <w:t>offhire</w:t>
      </w:r>
      <w:proofErr w:type="spellEnd"/>
      <w:r w:rsidR="00B66624">
        <w:t xml:space="preserve"> hendelser sammenlignet med tradisjonelle statistiske modeller. </w:t>
      </w:r>
    </w:p>
    <w:p w14:paraId="0F3B80F5" w14:textId="77777777" w:rsidR="00F13AF8" w:rsidRDefault="00F13AF8" w:rsidP="00F13AF8">
      <w:pPr>
        <w:pStyle w:val="Overskrift2"/>
      </w:pPr>
      <w:bookmarkStart w:id="17" w:name="_Toc222057404"/>
      <w:r>
        <w:lastRenderedPageBreak/>
        <w:t>Problemstilling</w:t>
      </w:r>
      <w:bookmarkEnd w:id="17"/>
    </w:p>
    <w:p w14:paraId="2175927E" w14:textId="63824B35" w:rsidR="00B22B63" w:rsidRDefault="009D4C67" w:rsidP="00F13AF8">
      <w:r>
        <w:t xml:space="preserve">Formålet med denne studien er å undersøke modellvalg i prognostisering av operasjonell nedetid i offshore næringen. På bakgrunn av behovet for mer presis beslutningsstøtte i et ustabilt marked så blir det følgende problemstilling: </w:t>
      </w:r>
    </w:p>
    <w:p w14:paraId="58C090E8" w14:textId="3E7DB479" w:rsidR="009D4C67" w:rsidRDefault="009D4C67" w:rsidP="00F13AF8">
      <w:pPr>
        <w:rPr>
          <w:i/>
          <w:iCs/>
        </w:rPr>
      </w:pPr>
      <w:r>
        <w:rPr>
          <w:i/>
          <w:iCs/>
        </w:rPr>
        <w:t xml:space="preserve">Hvordan påvirker valg av prognosemodell prediksjonsnøyaktigheten for </w:t>
      </w:r>
      <w:proofErr w:type="spellStart"/>
      <w:r>
        <w:rPr>
          <w:i/>
          <w:iCs/>
        </w:rPr>
        <w:t>offhire</w:t>
      </w:r>
      <w:proofErr w:type="spellEnd"/>
      <w:r>
        <w:rPr>
          <w:i/>
          <w:iCs/>
        </w:rPr>
        <w:t xml:space="preserve">- hendelser for </w:t>
      </w:r>
      <w:proofErr w:type="spellStart"/>
      <w:r>
        <w:rPr>
          <w:i/>
          <w:iCs/>
        </w:rPr>
        <w:t>PSVer</w:t>
      </w:r>
      <w:proofErr w:type="spellEnd"/>
      <w:r>
        <w:rPr>
          <w:i/>
          <w:iCs/>
        </w:rPr>
        <w:t>, når maskinlæringsmodeller sammenlignes med tradisjonelle tidsseriemodeller?</w:t>
      </w:r>
    </w:p>
    <w:p w14:paraId="3911291C" w14:textId="77777777" w:rsidR="009D4C67" w:rsidRDefault="009D4C67" w:rsidP="00F13AF8">
      <w:pPr>
        <w:rPr>
          <w:i/>
          <w:iCs/>
        </w:rPr>
      </w:pPr>
    </w:p>
    <w:p w14:paraId="0851D6F0" w14:textId="3D161BC8" w:rsidR="009D4C67" w:rsidRDefault="009D4C67" w:rsidP="00F13AF8">
      <w:pPr>
        <w:rPr>
          <w:i/>
          <w:iCs/>
        </w:rPr>
      </w:pPr>
      <w:r>
        <w:rPr>
          <w:i/>
          <w:iCs/>
        </w:rPr>
        <w:t xml:space="preserve">Hvordan kan maskinlæringsmodeller forbedre prediksjonen av </w:t>
      </w:r>
      <w:proofErr w:type="spellStart"/>
      <w:r>
        <w:rPr>
          <w:i/>
          <w:iCs/>
        </w:rPr>
        <w:t>offhire</w:t>
      </w:r>
      <w:proofErr w:type="spellEnd"/>
      <w:r>
        <w:rPr>
          <w:i/>
          <w:iCs/>
        </w:rPr>
        <w:t xml:space="preserve">- hendelser innenfor PSV segmentet sammenlignet med tradisjonelle tidsseriemodeller? </w:t>
      </w:r>
    </w:p>
    <w:p w14:paraId="62FEED09" w14:textId="77777777" w:rsidR="005B7B42" w:rsidRPr="009D4C67" w:rsidRDefault="005B7B42" w:rsidP="00F13AF8">
      <w:pPr>
        <w:rPr>
          <w:i/>
          <w:iCs/>
        </w:rPr>
      </w:pPr>
    </w:p>
    <w:p w14:paraId="3A38A05E" w14:textId="77777777" w:rsidR="00F13AF8" w:rsidRDefault="00F13AF8" w:rsidP="00F13AF8">
      <w:pPr>
        <w:pStyle w:val="Overskrift2"/>
      </w:pPr>
      <w:bookmarkStart w:id="18" w:name="_Toc222057406"/>
      <w:r>
        <w:t>Avgrensinger</w:t>
      </w:r>
      <w:bookmarkEnd w:id="18"/>
    </w:p>
    <w:p w14:paraId="58C16165" w14:textId="632C26CD" w:rsidR="009D4C67" w:rsidRDefault="009D4C67" w:rsidP="009D4C67">
      <w:r>
        <w:t xml:space="preserve">Denne studien blir avgrenset til plattform forsyningsfartøy (PSV) innen forsyningssegmentet. Andre fartøystyper som ankerhåndterer og konstruksjonsfartøy vil ikke bli inkludert. Dette gjøres for å sikre sammenlignbarhet i operasjonelle forhold og </w:t>
      </w:r>
      <w:r w:rsidR="0010418B">
        <w:t>kontrakts struktur</w:t>
      </w:r>
      <w:r>
        <w:t xml:space="preserve">, ettersom ulike fartøystyper operer under forskjellige tekniske og markedsmessige rammebetingelser. </w:t>
      </w:r>
    </w:p>
    <w:p w14:paraId="09E69B6F" w14:textId="77777777" w:rsidR="009D4C67" w:rsidRDefault="009D4C67" w:rsidP="009D4C67"/>
    <w:p w14:paraId="7E14F9EE" w14:textId="07466E47" w:rsidR="009D4C67" w:rsidRDefault="009D4C67" w:rsidP="009D4C67">
      <w:r>
        <w:t xml:space="preserve">Videre så avgrenses analysen til prediksjon av </w:t>
      </w:r>
      <w:proofErr w:type="spellStart"/>
      <w:r>
        <w:t>offhire</w:t>
      </w:r>
      <w:proofErr w:type="spellEnd"/>
      <w:r>
        <w:t xml:space="preserve">- hendelser definert som perioder hvor fartøy ikke </w:t>
      </w:r>
      <w:proofErr w:type="gramStart"/>
      <w:r>
        <w:t>generer</w:t>
      </w:r>
      <w:proofErr w:type="gramEnd"/>
      <w:r>
        <w:t xml:space="preserve"> </w:t>
      </w:r>
      <w:r w:rsidR="0010418B">
        <w:t>kontrakts inntekter</w:t>
      </w:r>
      <w:r>
        <w:t xml:space="preserve"> som følge av tekniske forhold eller manglende kontrakt. </w:t>
      </w:r>
      <w:r w:rsidR="0010418B">
        <w:t xml:space="preserve">Det vil heller ikke bli lagt opp mer skille mellom ulike årsaks kategorier innen </w:t>
      </w:r>
      <w:proofErr w:type="spellStart"/>
      <w:r w:rsidR="0010418B">
        <w:t>offhire</w:t>
      </w:r>
      <w:proofErr w:type="spellEnd"/>
      <w:r w:rsidR="0010418B">
        <w:t xml:space="preserve">, da formålet er å evaluere modellens prediktive ytelse, ikke å analysere årsakssammenhenger. </w:t>
      </w:r>
    </w:p>
    <w:p w14:paraId="2FADF055" w14:textId="77777777" w:rsidR="005B7B42" w:rsidRDefault="005B7B42" w:rsidP="009D4C67"/>
    <w:p w14:paraId="29A75073" w14:textId="57678C63" w:rsidR="005B7B42" w:rsidRDefault="005B7B42" w:rsidP="009D4C67">
      <w:r>
        <w:t xml:space="preserve">Analysen baseres på historiske operasjonelle data innen en definert tidsperiode. Eksterne økonomiske faktorer som globale energipriser eller geopolitisk risiko vil bli inkludert i den grad de er reflektert indirekte i datasettet. </w:t>
      </w:r>
    </w:p>
    <w:p w14:paraId="1641F67F" w14:textId="545EC697" w:rsidR="005B7B42" w:rsidRDefault="005B7B42" w:rsidP="009D4C67"/>
    <w:p w14:paraId="6E5131A5" w14:textId="0A5E70D0" w:rsidR="009D4C67" w:rsidRPr="009D4C67" w:rsidRDefault="005B7B42" w:rsidP="009D4C67">
      <w:r>
        <w:t xml:space="preserve">Videre fokuserer studien på sammenligning av modelltyper med hensyn til prediksjonsnøyaktighet. Implementeringskostnader, organisatoriske endringer og teknologisk integrasjon inngår ikke i analysen og faller derfor utenfor formålet. </w:t>
      </w:r>
      <w:r w:rsidR="00CE47AA">
        <w:t xml:space="preserve">I tillegg til at modellene som vil bli brukt er avgrenset til kun to av hver kategori, det vil si to tradisjonelle metoder og to KI baserte modeller. </w:t>
      </w:r>
    </w:p>
    <w:p w14:paraId="557AF01A" w14:textId="0B6C66A4" w:rsidR="004E224A" w:rsidRDefault="00F13AF8" w:rsidP="004E224A">
      <w:pPr>
        <w:pStyle w:val="Overskrift2"/>
      </w:pPr>
      <w:bookmarkStart w:id="19" w:name="_Toc222057407"/>
      <w:r>
        <w:lastRenderedPageBreak/>
        <w:t>Antagelse</w:t>
      </w:r>
      <w:bookmarkEnd w:id="19"/>
      <w:r w:rsidR="004E224A">
        <w:t>r</w:t>
      </w:r>
    </w:p>
    <w:p w14:paraId="19E9C79F" w14:textId="7802B795" w:rsidR="004E224A" w:rsidRDefault="004E224A" w:rsidP="003F0B17">
      <w:pPr>
        <w:rPr>
          <w:b/>
          <w:bCs/>
        </w:rPr>
      </w:pPr>
      <w:r>
        <w:rPr>
          <w:b/>
          <w:bCs/>
        </w:rPr>
        <w:t xml:space="preserve">Stabil definisjon av </w:t>
      </w:r>
      <w:proofErr w:type="spellStart"/>
      <w:r>
        <w:rPr>
          <w:b/>
          <w:bCs/>
        </w:rPr>
        <w:t>offhire</w:t>
      </w:r>
      <w:proofErr w:type="spellEnd"/>
    </w:p>
    <w:p w14:paraId="75AFEF25" w14:textId="78D08E75" w:rsidR="004E224A" w:rsidRDefault="002E053F" w:rsidP="003F0B17">
      <w:r>
        <w:t>Det antas at de</w:t>
      </w:r>
      <w:r w:rsidR="00691463">
        <w:t xml:space="preserve">finisjonen av </w:t>
      </w:r>
      <w:proofErr w:type="spellStart"/>
      <w:r w:rsidR="00691463">
        <w:t>offhire</w:t>
      </w:r>
      <w:proofErr w:type="spellEnd"/>
      <w:r w:rsidR="00691463">
        <w:t xml:space="preserve"> er konsistent gjennom hele oppgaven. Dette innebærer at registrering av nedetid ikke har endret kriterier eller rapporteringspraksis over en lengre periode. Antagelsen er nødvendig for å sikre at variasjon i datasettet reflekterer reelle operasjonelle forhold og ikke endringer i registreringsrutiner. Konsekvensen er at eventuelle strukturelle brudd i rapporteringspraksis ikke fanges eksplisitt opp i modellen. </w:t>
      </w:r>
    </w:p>
    <w:p w14:paraId="40A0BE8F" w14:textId="77777777" w:rsidR="00691463" w:rsidRPr="004E224A" w:rsidRDefault="00691463" w:rsidP="003F0B17"/>
    <w:p w14:paraId="08E85C64" w14:textId="77CA852E" w:rsidR="004C08C6" w:rsidRDefault="00691463" w:rsidP="003F0B17">
      <w:pPr>
        <w:rPr>
          <w:b/>
          <w:bCs/>
        </w:rPr>
      </w:pPr>
      <w:r>
        <w:rPr>
          <w:b/>
          <w:bCs/>
        </w:rPr>
        <w:t>Historiske mønstre inneholder prediktiv informasjon</w:t>
      </w:r>
    </w:p>
    <w:p w14:paraId="33BCD503" w14:textId="7D54AC0F" w:rsidR="00691463" w:rsidRDefault="00691463" w:rsidP="003F0B17">
      <w:r>
        <w:t xml:space="preserve">Det antas at historiske operasjonelle data inneholder systematiske mønstre som kan benyttes til å predikere fremtidige </w:t>
      </w:r>
      <w:proofErr w:type="spellStart"/>
      <w:r>
        <w:t>offhire</w:t>
      </w:r>
      <w:proofErr w:type="spellEnd"/>
      <w:r>
        <w:t>- hendelser</w:t>
      </w:r>
      <w:r w:rsidR="00C37E3C">
        <w:t xml:space="preserve">. Denne antagelsen ligger implisitt til grunn for all tidsserie- og maskinlæringsbasert prognostisering. Dersom fremtidige hendelser er fullstendig tilfeldige, vil ingen modell kunne gi systematisk bedre prediksjoner enn tilfeldige estimater. Konsekvensen av antagelsen er at analysen evaluerer modellens evne til å utnytte eksisterende mønstre, men ikke kan forutsi strukturelle brudd som ligger utenfor datagrunnlaget. </w:t>
      </w:r>
    </w:p>
    <w:p w14:paraId="27D4093D" w14:textId="77777777" w:rsidR="00C37E3C" w:rsidRDefault="00C37E3C" w:rsidP="003F0B17">
      <w:pPr>
        <w:rPr>
          <w:b/>
          <w:bCs/>
        </w:rPr>
      </w:pPr>
    </w:p>
    <w:p w14:paraId="07602620" w14:textId="00377072" w:rsidR="00C37E3C" w:rsidRDefault="00C37E3C" w:rsidP="003F0B17">
      <w:pPr>
        <w:rPr>
          <w:b/>
          <w:bCs/>
        </w:rPr>
      </w:pPr>
      <w:r>
        <w:rPr>
          <w:b/>
          <w:bCs/>
        </w:rPr>
        <w:t>Uavhengighet mellom fartøy</w:t>
      </w:r>
    </w:p>
    <w:p w14:paraId="2ED06EAD" w14:textId="77777777" w:rsidR="003F0B17" w:rsidRDefault="00C37E3C" w:rsidP="003F0B17">
      <w:r>
        <w:t xml:space="preserve">Datasettet vil inkludere flere fartøy, antas det at observasjoner kan behandles som uavhengige mellom fartøy. </w:t>
      </w:r>
      <w:r w:rsidR="00607FD1">
        <w:t xml:space="preserve">Dette forenkler modelleringen og </w:t>
      </w:r>
      <w:proofErr w:type="spellStart"/>
      <w:r w:rsidR="00607FD1">
        <w:t>muligjør</w:t>
      </w:r>
      <w:proofErr w:type="spellEnd"/>
      <w:r w:rsidR="00607FD1">
        <w:t xml:space="preserve"> sammenligning av prediktiv ytelse uten å eksplisitt modellere flåteinteraksjoner. Konsekvensen er at eventuelle systematiske sammenhenger mellom fartøy, eksempelvis felles teknisk design eller kontrakts struktur, ikke modellers eksplisitt. </w:t>
      </w:r>
    </w:p>
    <w:p w14:paraId="6CF68F32" w14:textId="77777777" w:rsidR="003F0B17" w:rsidRDefault="003F0B17" w:rsidP="003F0B17"/>
    <w:p w14:paraId="27F55934" w14:textId="77777777" w:rsidR="003F0B17" w:rsidRDefault="003F0B17" w:rsidP="003F0B17">
      <w:pPr>
        <w:rPr>
          <w:b/>
          <w:bCs/>
        </w:rPr>
      </w:pPr>
      <w:r>
        <w:rPr>
          <w:b/>
          <w:bCs/>
        </w:rPr>
        <w:t>Markedsusikkerhet reflekteres i historiske data</w:t>
      </w:r>
    </w:p>
    <w:p w14:paraId="09D6752A" w14:textId="49E9C347" w:rsidR="00A80840" w:rsidRDefault="003F0B17" w:rsidP="003F0B17">
      <w:r>
        <w:t xml:space="preserve">Det antas at markedsmessig usikkerhet, herunder svingninger i etterspørsel og rater, indirekte er reflektert i de historiske dataene som inngår i analysen. Studien modellerer ikke økonomiske variable eksplisitt, men forutsetter at effekten av markedsforhold er representert gjennom observasjoner av </w:t>
      </w:r>
      <w:proofErr w:type="spellStart"/>
      <w:r>
        <w:t>kontraktsstatus</w:t>
      </w:r>
      <w:proofErr w:type="spellEnd"/>
      <w:r>
        <w:t xml:space="preserve"> og </w:t>
      </w:r>
      <w:proofErr w:type="spellStart"/>
      <w:r>
        <w:t>offhire</w:t>
      </w:r>
      <w:proofErr w:type="spellEnd"/>
      <w:r>
        <w:t xml:space="preserve">. Konsekvensen er at modellen evalueres under historisk observerte markedsforhold, men ikke testes mot hypotetiske ekstreme scenarier. </w:t>
      </w:r>
    </w:p>
    <w:p w14:paraId="4CCDB05F" w14:textId="77777777" w:rsidR="006436FC" w:rsidRDefault="006436FC" w:rsidP="003F0B17"/>
    <w:p w14:paraId="29EACA54" w14:textId="77777777" w:rsidR="00B70DFA" w:rsidRDefault="00B70DFA" w:rsidP="003F0B17"/>
    <w:p w14:paraId="18A5B759" w14:textId="28779AEA" w:rsidR="006436FC" w:rsidRDefault="006436FC" w:rsidP="003F0B17">
      <w:pPr>
        <w:rPr>
          <w:b/>
          <w:bCs/>
        </w:rPr>
      </w:pPr>
      <w:r>
        <w:rPr>
          <w:b/>
          <w:bCs/>
        </w:rPr>
        <w:lastRenderedPageBreak/>
        <w:t>Prediktiv fremfor kausal analyse</w:t>
      </w:r>
    </w:p>
    <w:p w14:paraId="0D4DAC26" w14:textId="141D9A93" w:rsidR="006436FC" w:rsidRPr="006436FC" w:rsidRDefault="00B70DFA" w:rsidP="003F0B17">
      <w:r>
        <w:t xml:space="preserve">Det antas at formålet med analysen er prediksjon og ikke kausal forklaring. Modellenes prestasjon vurderes ut fra prediktiv nøyaktighet, uavhengig av om forklaringsvariablene representerer direkte årsakssammenhenger. Denne antagelsen er nødvendig for å kunne sammenligne maskinlæringsmodeller og tradisjonelle tidsseriemodeller på likt grunnlag. Konsekvensen er at studien ikke kan trekke konklusjoner om hvilke faktorer som årsaksmessig påvirker </w:t>
      </w:r>
      <w:proofErr w:type="spellStart"/>
      <w:r>
        <w:t>offhire</w:t>
      </w:r>
      <w:proofErr w:type="spellEnd"/>
      <w:r>
        <w:t xml:space="preserve">. </w:t>
      </w:r>
    </w:p>
    <w:p w14:paraId="1285036D" w14:textId="77777777" w:rsidR="00F13AF8" w:rsidRDefault="00F13AF8" w:rsidP="00F13AF8"/>
    <w:p w14:paraId="13E120AD" w14:textId="77777777" w:rsidR="004A4132" w:rsidRDefault="004A4132" w:rsidP="004A4132">
      <w:pPr>
        <w:pStyle w:val="Overskrift1"/>
      </w:pPr>
      <w:bookmarkStart w:id="20" w:name="_Toc222057408"/>
      <w:r>
        <w:t>Litteratur</w:t>
      </w:r>
      <w:bookmarkEnd w:id="20"/>
    </w:p>
    <w:p w14:paraId="3EAF498A" w14:textId="77777777" w:rsidR="004A4132" w:rsidRDefault="004A4132" w:rsidP="004A4132">
      <w:r>
        <w:t xml:space="preserve">Diskuter de viktigste bidragene de 5 siste årene innen temaet du har valgt. Prøv å trekk tråder til din problemstilling og beskriv hvor og hvordan din rapport forholder seg til disse. Pass på at referanser blir korrekte. </w:t>
      </w:r>
    </w:p>
    <w:p w14:paraId="65A511EA" w14:textId="77777777" w:rsidR="004A4132" w:rsidRDefault="004A4132" w:rsidP="004A4132">
      <w:pPr>
        <w:pStyle w:val="Listeavsnitt"/>
        <w:numPr>
          <w:ilvl w:val="0"/>
          <w:numId w:val="31"/>
        </w:numPr>
      </w:pPr>
      <w:r>
        <w:t xml:space="preserve">Det er ikke alltid nødvendig å ha et eget kapittel for litteratur, det viktigste av alt er at man aldri, </w:t>
      </w:r>
      <w:r w:rsidRPr="00923045">
        <w:rPr>
          <w:i/>
          <w:iCs/>
          <w:color w:val="AA0000"/>
        </w:rPr>
        <w:t>aldri</w:t>
      </w:r>
      <w:r w:rsidRPr="00923045">
        <w:rPr>
          <w:color w:val="AA0000"/>
        </w:rPr>
        <w:t xml:space="preserve"> </w:t>
      </w:r>
      <w:r>
        <w:t>siterer noen eller kommer med fakta eller påstander, uten at det refereres til hvor du har denne påstanden ifra.  Dette kaller vi synsing, og synsing trekker ned karakteren kraftig.</w:t>
      </w:r>
    </w:p>
    <w:p w14:paraId="08AD3599" w14:textId="77777777" w:rsidR="004A4132" w:rsidRDefault="004A4132" w:rsidP="004A4132">
      <w:pPr>
        <w:pStyle w:val="Listeavsnitt"/>
        <w:numPr>
          <w:ilvl w:val="0"/>
          <w:numId w:val="31"/>
        </w:numPr>
      </w:pPr>
      <w:r>
        <w:t>Det kan ofte skje at man henviser til samme rapport flere ganger i teksten. Unngå da å repetere funnene i rapporten, men ha med selve referansen.</w:t>
      </w:r>
    </w:p>
    <w:p w14:paraId="77EDDE29" w14:textId="77777777" w:rsidR="004A4132" w:rsidRDefault="004A4132" w:rsidP="004A4132">
      <w:pPr>
        <w:pStyle w:val="Listeavsnitt"/>
        <w:numPr>
          <w:ilvl w:val="0"/>
          <w:numId w:val="31"/>
        </w:numPr>
      </w:pPr>
      <w:r>
        <w:t>Husk en referanse har to hensikter:</w:t>
      </w:r>
    </w:p>
    <w:p w14:paraId="7B70B1D8" w14:textId="77777777" w:rsidR="004A4132" w:rsidRDefault="004A4132" w:rsidP="004A4132">
      <w:pPr>
        <w:pStyle w:val="Listeavsnitt"/>
        <w:numPr>
          <w:ilvl w:val="1"/>
          <w:numId w:val="31"/>
        </w:numPr>
      </w:pPr>
      <w:r>
        <w:t>Kreditere resultatet til de som fant det.</w:t>
      </w:r>
    </w:p>
    <w:p w14:paraId="2D639B57" w14:textId="77777777" w:rsidR="00551BEE" w:rsidRPr="00352F7C" w:rsidRDefault="004A4132" w:rsidP="004A4132">
      <w:pPr>
        <w:pStyle w:val="Listeavsnitt"/>
        <w:numPr>
          <w:ilvl w:val="1"/>
          <w:numId w:val="31"/>
        </w:numPr>
      </w:pPr>
      <w:r>
        <w:t>Gi leseren en mulighet til å sjekke opp en påstand eller fakta som du bygger rapporten din på.</w:t>
      </w:r>
    </w:p>
    <w:p w14:paraId="614B136C" w14:textId="77777777" w:rsidR="00EE03F8" w:rsidRDefault="00EE03F8" w:rsidP="00EE03F8">
      <w:pPr>
        <w:pStyle w:val="Overskrift1"/>
      </w:pPr>
      <w:bookmarkStart w:id="21" w:name="_Toc222057409"/>
      <w:r>
        <w:t>Teori</w:t>
      </w:r>
      <w:bookmarkEnd w:id="21"/>
    </w:p>
    <w:p w14:paraId="183506A1" w14:textId="77777777" w:rsidR="004B0D63" w:rsidRDefault="004B0D63" w:rsidP="004B0D63">
      <w:r>
        <w:t>Når du skal skrive en bacheloroppgave, er det også viktig å inkludere en teoridel. Her skal du beskrive teoretisk perspektiv, tidligere litteratur som beskriver samme tema og hva forskere eventuelt er uenige om.</w:t>
      </w:r>
    </w:p>
    <w:p w14:paraId="454C13A6" w14:textId="77777777" w:rsidR="004B0D63" w:rsidRDefault="004B0D63" w:rsidP="004B0D63">
      <w:pPr>
        <w:rPr>
          <w:lang w:eastAsia="nb-NO" w:bidi="ar-SA"/>
        </w:rPr>
      </w:pPr>
    </w:p>
    <w:p w14:paraId="129A93E2" w14:textId="77777777" w:rsidR="004B0D63" w:rsidRDefault="004B0D63" w:rsidP="004B0D63">
      <w:r>
        <w:t>Du kan også nevne hvorvidt tidligere forskning kan ha oversett noen faktorer, og plassere egen problemstilling i lys av tidligere litteratur på fagfeltet. </w:t>
      </w:r>
    </w:p>
    <w:p w14:paraId="4F281101" w14:textId="77777777" w:rsidR="004B0D63" w:rsidRDefault="004B0D63" w:rsidP="004B0D63">
      <w:r>
        <w:t>Pass på at du får frem hva problemstillingen din belyser, som ikke tidligere forskning allerede har gjennomgått.</w:t>
      </w:r>
    </w:p>
    <w:p w14:paraId="4F212D47" w14:textId="77777777" w:rsidR="004B0D63" w:rsidRDefault="004B0D63" w:rsidP="004B0D63"/>
    <w:p w14:paraId="46D2D56F" w14:textId="77777777" w:rsidR="004B0D63" w:rsidRDefault="004B0D63" w:rsidP="004B0D63">
      <w:r>
        <w:t>Teoridelen din skal rett og slett beskrive grunnlaget for studiet ditt, og danner utgangspunktet for videre metodevalg.</w:t>
      </w:r>
    </w:p>
    <w:p w14:paraId="2152D898" w14:textId="77777777" w:rsidR="003749B0" w:rsidRDefault="003749B0" w:rsidP="003749B0"/>
    <w:p w14:paraId="024C0DD3" w14:textId="77777777" w:rsidR="00FF78B2" w:rsidRDefault="003325E5" w:rsidP="00FF78B2">
      <w:pPr>
        <w:pStyle w:val="Overskrift1"/>
      </w:pPr>
      <w:bookmarkStart w:id="22" w:name="_Toc222057410"/>
      <w:r>
        <w:t>Casebeskrivelse</w:t>
      </w:r>
      <w:bookmarkEnd w:id="22"/>
    </w:p>
    <w:p w14:paraId="3ABAF985" w14:textId="77777777" w:rsidR="00DB7828" w:rsidRDefault="00F13EB4" w:rsidP="00DB7828">
      <w:r>
        <w:t>Har skal problemstilling</w:t>
      </w:r>
      <w:r w:rsidR="00D27F66">
        <w:t>en</w:t>
      </w:r>
      <w:r>
        <w:t xml:space="preserve"> </w:t>
      </w:r>
      <w:r w:rsidR="00003B15">
        <w:t>utbroderes for den bedriften du sama</w:t>
      </w:r>
      <w:r w:rsidR="00CE6639">
        <w:t>rbeidet med</w:t>
      </w:r>
      <w:r w:rsidR="00D27F66">
        <w:t xml:space="preserve"> eller </w:t>
      </w:r>
      <w:proofErr w:type="gramStart"/>
      <w:r w:rsidR="00D27F66">
        <w:t xml:space="preserve">det </w:t>
      </w:r>
      <w:r w:rsidR="00CE6639">
        <w:t>.</w:t>
      </w:r>
      <w:proofErr w:type="gramEnd"/>
      <w:r w:rsidR="00CE6639">
        <w:t xml:space="preserve"> </w:t>
      </w:r>
      <w:r w:rsidR="00D47EE1">
        <w:t>Ta med all relevant informasjon som</w:t>
      </w:r>
      <w:r w:rsidR="00C0567D">
        <w:t xml:space="preserve"> er nødvendig for å få en full forståelse av problemet, men ikke mer. </w:t>
      </w:r>
      <w:r w:rsidR="00D27F66">
        <w:t xml:space="preserve"> </w:t>
      </w:r>
      <w:r w:rsidR="000B5A64">
        <w:t>Husk å holde den røde tråden til problemstillingen, unø</w:t>
      </w:r>
      <w:r w:rsidR="00F23E80">
        <w:t xml:space="preserve">dvendig informasjon trekker ned. </w:t>
      </w:r>
      <w:r w:rsidR="00D27F66">
        <w:t xml:space="preserve">Man kan gjerne beskrive </w:t>
      </w:r>
      <w:r w:rsidR="00F23E80">
        <w:t xml:space="preserve">om </w:t>
      </w:r>
      <w:r w:rsidR="00D27F66">
        <w:t>en bransje</w:t>
      </w:r>
      <w:r w:rsidR="002A787D">
        <w:t xml:space="preserve"> eller </w:t>
      </w:r>
      <w:r w:rsidR="00F23E80">
        <w:t xml:space="preserve">en </w:t>
      </w:r>
      <w:r w:rsidR="002A787D">
        <w:t>teori</w:t>
      </w:r>
      <w:r w:rsidR="00FD111E">
        <w:t xml:space="preserve"> hvis problemstillingen ikke </w:t>
      </w:r>
      <w:r w:rsidR="002A787D">
        <w:t>omhandler en spesifikk bedrift.</w:t>
      </w:r>
    </w:p>
    <w:p w14:paraId="3203410E" w14:textId="77777777" w:rsidR="00865FAC" w:rsidRDefault="00865FAC" w:rsidP="00DB7828"/>
    <w:p w14:paraId="41E3897B" w14:textId="77777777" w:rsidR="00865FAC" w:rsidRDefault="00865FAC" w:rsidP="00DB7828">
      <w:r>
        <w:t>Anta vi f.ek</w:t>
      </w:r>
      <w:r w:rsidR="0027292E">
        <w:t xml:space="preserve">s. har som problemstilling og forbedre gjennomløpstiden for </w:t>
      </w:r>
      <w:r w:rsidR="00886DDC">
        <w:t>en vare i en produksjonsbedrift:</w:t>
      </w:r>
    </w:p>
    <w:p w14:paraId="511E13E4" w14:textId="77777777" w:rsidR="00865FAC" w:rsidRDefault="00865FAC" w:rsidP="00DB7828"/>
    <w:p w14:paraId="09EDF45D" w14:textId="77777777" w:rsidR="0058592F" w:rsidRDefault="00D04080" w:rsidP="0058592F">
      <w:pPr>
        <w:pStyle w:val="Listeavsnitt"/>
        <w:numPr>
          <w:ilvl w:val="0"/>
          <w:numId w:val="32"/>
        </w:numPr>
      </w:pPr>
      <w:r>
        <w:t xml:space="preserve">Type bedrift og hvorfor </w:t>
      </w:r>
      <w:r w:rsidR="0006413E">
        <w:t>produktet</w:t>
      </w:r>
      <w:r>
        <w:t xml:space="preserve"> </w:t>
      </w:r>
      <w:r w:rsidR="00886DDC">
        <w:t xml:space="preserve">har </w:t>
      </w:r>
      <w:r w:rsidR="0006413E">
        <w:t>lav</w:t>
      </w:r>
      <w:r w:rsidR="00886DDC">
        <w:t xml:space="preserve"> gjennomløpstid</w:t>
      </w:r>
      <w:r w:rsidR="00AC081E">
        <w:t>.</w:t>
      </w:r>
    </w:p>
    <w:p w14:paraId="08C441CB" w14:textId="77777777" w:rsidR="00AC081E" w:rsidRDefault="0058592F" w:rsidP="0058592F">
      <w:pPr>
        <w:pStyle w:val="Listeavsnitt"/>
        <w:numPr>
          <w:ilvl w:val="0"/>
          <w:numId w:val="32"/>
        </w:numPr>
      </w:pPr>
      <w:r>
        <w:t>Beskrivelse av produktets oppbygning i komponenter</w:t>
      </w:r>
      <w:r w:rsidR="00AE22C6">
        <w:t>.</w:t>
      </w:r>
    </w:p>
    <w:p w14:paraId="6C1CD073" w14:textId="77777777" w:rsidR="00D04080" w:rsidRDefault="00AC081E" w:rsidP="00AC081E">
      <w:pPr>
        <w:pStyle w:val="Listeavsnitt"/>
        <w:numPr>
          <w:ilvl w:val="0"/>
          <w:numId w:val="32"/>
        </w:numPr>
      </w:pPr>
      <w:r>
        <w:t>Hvordan bedriften gjennomfører produksjonen av produktet i dag?</w:t>
      </w:r>
    </w:p>
    <w:p w14:paraId="2875C576" w14:textId="77777777" w:rsidR="0089625B" w:rsidRDefault="00886DDC" w:rsidP="0089625B">
      <w:pPr>
        <w:pStyle w:val="Listeavsnitt"/>
        <w:numPr>
          <w:ilvl w:val="0"/>
          <w:numId w:val="32"/>
        </w:numPr>
      </w:pPr>
      <w:r>
        <w:t xml:space="preserve">Hvilke faktorer som påvirker </w:t>
      </w:r>
      <w:r w:rsidR="0006413E">
        <w:t>gjennomløpstiden</w:t>
      </w:r>
      <w:r w:rsidR="00503A37">
        <w:t>.</w:t>
      </w:r>
    </w:p>
    <w:p w14:paraId="4925191B" w14:textId="77777777" w:rsidR="0089625B" w:rsidRDefault="0058592F" w:rsidP="0058592F">
      <w:pPr>
        <w:pStyle w:val="Listeavsnitt"/>
        <w:numPr>
          <w:ilvl w:val="0"/>
          <w:numId w:val="32"/>
        </w:numPr>
      </w:pPr>
      <w:r>
        <w:t>Hvilke data som bedriften har for prosessen</w:t>
      </w:r>
      <w:r w:rsidR="00AE22C6">
        <w:t>.</w:t>
      </w:r>
    </w:p>
    <w:p w14:paraId="2F410776" w14:textId="77777777" w:rsidR="00AE22C6" w:rsidRDefault="0058592F" w:rsidP="00AE22C6">
      <w:pPr>
        <w:pStyle w:val="Listeavsnitt"/>
        <w:numPr>
          <w:ilvl w:val="0"/>
          <w:numId w:val="32"/>
        </w:numPr>
      </w:pPr>
      <w:r>
        <w:t>Hv</w:t>
      </w:r>
      <w:r w:rsidR="00AE22C6">
        <w:t>a bedriften tror som forårsaker lav gjennomløpstid.</w:t>
      </w:r>
    </w:p>
    <w:p w14:paraId="6CC80DDC" w14:textId="77777777" w:rsidR="002A787D" w:rsidRDefault="002A787D" w:rsidP="00DB7828"/>
    <w:p w14:paraId="51C8A283" w14:textId="77777777" w:rsidR="00DB7828" w:rsidRDefault="00DB7828" w:rsidP="00DB7828">
      <w:pPr>
        <w:pStyle w:val="Overskrift1"/>
      </w:pPr>
      <w:bookmarkStart w:id="23" w:name="_Toc222057411"/>
      <w:r>
        <w:t>Metode og data</w:t>
      </w:r>
      <w:r w:rsidR="00AE22C6">
        <w:t xml:space="preserve"> (kan splittes i to)</w:t>
      </w:r>
      <w:bookmarkEnd w:id="23"/>
    </w:p>
    <w:p w14:paraId="190F6385" w14:textId="77777777" w:rsidR="00637207" w:rsidRPr="00637207" w:rsidRDefault="00637207" w:rsidP="00637207">
      <w:r>
        <w:t xml:space="preserve">Litt avhengig av </w:t>
      </w:r>
      <w:r w:rsidR="008221AC">
        <w:t>omfanget</w:t>
      </w:r>
      <w:r>
        <w:t xml:space="preserve">, kan det være </w:t>
      </w:r>
      <w:r w:rsidR="008221AC">
        <w:t>lurt å vurdere om du skal splitte kapittelet i to eller ikke.</w:t>
      </w:r>
    </w:p>
    <w:p w14:paraId="7E699651" w14:textId="77777777" w:rsidR="00AE22C6" w:rsidRDefault="00637207" w:rsidP="00637207">
      <w:pPr>
        <w:pStyle w:val="Overskrift2"/>
      </w:pPr>
      <w:bookmarkStart w:id="24" w:name="_Toc222057412"/>
      <w:r>
        <w:t>Metode</w:t>
      </w:r>
      <w:bookmarkEnd w:id="24"/>
    </w:p>
    <w:p w14:paraId="33B899B0" w14:textId="77777777" w:rsidR="006C67D0" w:rsidRDefault="006C67D0" w:rsidP="006C67D0">
      <w:r>
        <w:t>I oppgavens metodedel skal du beskrive valgt metode. Dette skal beskrives så nøyaktig at andre skal kunne klare å gjenta prosessen. Metodedelen gir leseren mulighet til å vurdere hvorvidt oppgaven kan inneholde feil i fremgangsmåten.</w:t>
      </w:r>
    </w:p>
    <w:p w14:paraId="4BECBCF1" w14:textId="77777777" w:rsidR="006C67D0" w:rsidRDefault="006C67D0" w:rsidP="006C67D0">
      <w:pPr>
        <w:rPr>
          <w:lang w:eastAsia="nb-NO" w:bidi="ar-SA"/>
        </w:rPr>
      </w:pPr>
    </w:p>
    <w:p w14:paraId="541958BE" w14:textId="77777777" w:rsidR="006C67D0" w:rsidRDefault="006C67D0" w:rsidP="006C67D0">
      <w:r>
        <w:lastRenderedPageBreak/>
        <w:t>Oppgi paradigme betraktninger, forskningsperspektiv, forskningsdesign, innsamlingsmetode for data, utvalgskriterier, utvalgsmetode, utvalgsstørrelse og analysemetoder.</w:t>
      </w:r>
    </w:p>
    <w:p w14:paraId="6B6E6024" w14:textId="77777777" w:rsidR="006C67D0" w:rsidRDefault="006C67D0" w:rsidP="006C67D0"/>
    <w:p w14:paraId="046B2D3B" w14:textId="77777777" w:rsidR="00637207" w:rsidRDefault="006C67D0" w:rsidP="00637207">
      <w:r>
        <w:t xml:space="preserve">Du kan også ta opp eventuelle etiske spørsmål og </w:t>
      </w:r>
      <w:proofErr w:type="gramStart"/>
      <w:r>
        <w:t>potensielle</w:t>
      </w:r>
      <w:proofErr w:type="gramEnd"/>
      <w:r>
        <w:t xml:space="preserve"> feilkilder.</w:t>
      </w:r>
    </w:p>
    <w:p w14:paraId="1EB2F658" w14:textId="77777777" w:rsidR="00572DCD" w:rsidRDefault="00572DCD" w:rsidP="00637207"/>
    <w:p w14:paraId="52A15380" w14:textId="77777777" w:rsidR="00572DCD" w:rsidRDefault="00572DCD" w:rsidP="00637207">
      <w:r>
        <w:t>Eksempel:</w:t>
      </w:r>
    </w:p>
    <w:p w14:paraId="120D44EC" w14:textId="77777777" w:rsidR="00572DCD" w:rsidRPr="00572DCD" w:rsidRDefault="00572DCD" w:rsidP="00572DCD">
      <w:pPr>
        <w:numPr>
          <w:ilvl w:val="0"/>
          <w:numId w:val="38"/>
        </w:numPr>
      </w:pPr>
      <w:r w:rsidRPr="00572DCD">
        <w:t>Hvilken forskningsmetode er valgt?</w:t>
      </w:r>
    </w:p>
    <w:p w14:paraId="2219C909" w14:textId="77777777" w:rsidR="00572DCD" w:rsidRPr="00572DCD" w:rsidRDefault="00572DCD" w:rsidP="00572DCD">
      <w:pPr>
        <w:numPr>
          <w:ilvl w:val="1"/>
          <w:numId w:val="38"/>
        </w:numPr>
      </w:pPr>
      <w:r w:rsidRPr="00572DCD">
        <w:t xml:space="preserve">For de fleste er det </w:t>
      </w:r>
      <w:proofErr w:type="gramStart"/>
      <w:r w:rsidRPr="00572DCD">
        <w:t>case</w:t>
      </w:r>
      <w:proofErr w:type="gramEnd"/>
      <w:r w:rsidRPr="00572DCD">
        <w:t>-metode</w:t>
      </w:r>
    </w:p>
    <w:p w14:paraId="524213B1" w14:textId="77777777" w:rsidR="00572DCD" w:rsidRPr="00572DCD" w:rsidRDefault="00572DCD" w:rsidP="00572DCD">
      <w:pPr>
        <w:numPr>
          <w:ilvl w:val="0"/>
          <w:numId w:val="38"/>
        </w:numPr>
      </w:pPr>
      <w:r w:rsidRPr="00572DCD">
        <w:t>Kvantitativ eller kvalitativ?</w:t>
      </w:r>
    </w:p>
    <w:p w14:paraId="4BFA5AB2" w14:textId="77777777" w:rsidR="00572DCD" w:rsidRPr="00572DCD" w:rsidRDefault="00572DCD" w:rsidP="00572DCD">
      <w:pPr>
        <w:numPr>
          <w:ilvl w:val="1"/>
          <w:numId w:val="38"/>
        </w:numPr>
      </w:pPr>
      <w:r w:rsidRPr="00572DCD">
        <w:t>Hva slags data (spørreskjema, intervju, fra ERP systemet)</w:t>
      </w:r>
    </w:p>
    <w:p w14:paraId="5E763FFF" w14:textId="77777777" w:rsidR="00572DCD" w:rsidRPr="00572DCD" w:rsidRDefault="00572DCD" w:rsidP="00572DCD">
      <w:pPr>
        <w:numPr>
          <w:ilvl w:val="2"/>
          <w:numId w:val="38"/>
        </w:numPr>
      </w:pPr>
      <w:r w:rsidRPr="00572DCD">
        <w:t>Teori rundt det å lage spørreskjema</w:t>
      </w:r>
    </w:p>
    <w:p w14:paraId="7981F199" w14:textId="77777777" w:rsidR="00572DCD" w:rsidRPr="00572DCD" w:rsidRDefault="00572DCD" w:rsidP="00572DCD">
      <w:pPr>
        <w:numPr>
          <w:ilvl w:val="2"/>
          <w:numId w:val="38"/>
        </w:numPr>
      </w:pPr>
      <w:r w:rsidRPr="00572DCD">
        <w:t>Teori rundt det med nøyaktigheten av data fra ERP system</w:t>
      </w:r>
    </w:p>
    <w:p w14:paraId="091E843B" w14:textId="77777777" w:rsidR="00572DCD" w:rsidRPr="00572DCD" w:rsidRDefault="00572DCD" w:rsidP="00572DCD">
      <w:pPr>
        <w:numPr>
          <w:ilvl w:val="1"/>
          <w:numId w:val="38"/>
        </w:numPr>
      </w:pPr>
      <w:r w:rsidRPr="00572DCD">
        <w:t>Metode for analyse, kvantitativ, kvalitativ</w:t>
      </w:r>
    </w:p>
    <w:p w14:paraId="72C37278" w14:textId="77777777" w:rsidR="00572DCD" w:rsidRPr="00572DCD" w:rsidRDefault="00572DCD" w:rsidP="00572DCD">
      <w:pPr>
        <w:numPr>
          <w:ilvl w:val="2"/>
          <w:numId w:val="38"/>
        </w:numPr>
      </w:pPr>
      <w:r w:rsidRPr="00572DCD">
        <w:t>Kort beskrivelse av den metoden som er valgt</w:t>
      </w:r>
    </w:p>
    <w:p w14:paraId="4F0B57C9" w14:textId="77777777" w:rsidR="00572DCD" w:rsidRPr="00572DCD" w:rsidRDefault="00572DCD" w:rsidP="00572DCD">
      <w:pPr>
        <w:numPr>
          <w:ilvl w:val="2"/>
          <w:numId w:val="38"/>
        </w:numPr>
      </w:pPr>
      <w:r w:rsidRPr="00572DCD">
        <w:t>Statistisk metode? regresjon?</w:t>
      </w:r>
    </w:p>
    <w:p w14:paraId="01338CF8" w14:textId="77777777" w:rsidR="00572DCD" w:rsidRPr="00572DCD" w:rsidRDefault="00572DCD" w:rsidP="00572DCD">
      <w:pPr>
        <w:numPr>
          <w:ilvl w:val="2"/>
          <w:numId w:val="38"/>
        </w:numPr>
      </w:pPr>
      <w:r w:rsidRPr="00572DCD">
        <w:t>Kort beskrivelse (bruk lærebøker)</w:t>
      </w:r>
    </w:p>
    <w:p w14:paraId="31B3BC7E" w14:textId="77777777" w:rsidR="00572DCD" w:rsidRPr="00572DCD" w:rsidRDefault="00572DCD" w:rsidP="00572DCD">
      <w:pPr>
        <w:numPr>
          <w:ilvl w:val="2"/>
          <w:numId w:val="38"/>
        </w:numPr>
      </w:pPr>
      <w:r w:rsidRPr="00572DCD">
        <w:t xml:space="preserve">Dataverktøy for eksempel SPSS eller </w:t>
      </w:r>
      <w:proofErr w:type="spellStart"/>
      <w:r w:rsidRPr="00572DCD">
        <w:t>excel</w:t>
      </w:r>
      <w:proofErr w:type="spellEnd"/>
    </w:p>
    <w:p w14:paraId="575302AB" w14:textId="77777777" w:rsidR="00572DCD" w:rsidRDefault="00572DCD" w:rsidP="00637207"/>
    <w:p w14:paraId="269A37BF" w14:textId="77777777" w:rsidR="00572DCD" w:rsidRDefault="00572DCD" w:rsidP="00637207"/>
    <w:p w14:paraId="05595F8D" w14:textId="77777777" w:rsidR="00572DCD" w:rsidRDefault="00572DCD" w:rsidP="00637207"/>
    <w:p w14:paraId="50B34A6F" w14:textId="77777777" w:rsidR="00572DCD" w:rsidRDefault="00572DCD" w:rsidP="00637207"/>
    <w:p w14:paraId="093B7698" w14:textId="77777777" w:rsidR="00637207" w:rsidRDefault="00637207" w:rsidP="00637207">
      <w:pPr>
        <w:pStyle w:val="Overskrift2"/>
      </w:pPr>
      <w:bookmarkStart w:id="25" w:name="_Toc222057413"/>
      <w:r>
        <w:t>Data</w:t>
      </w:r>
      <w:bookmarkEnd w:id="25"/>
    </w:p>
    <w:p w14:paraId="494158C5" w14:textId="77777777" w:rsidR="006D5615" w:rsidRDefault="006D5615" w:rsidP="006D5615">
      <w:r>
        <w:t xml:space="preserve">Her beskriver du hvilke data du har brukt, hvordan du har fått tak i </w:t>
      </w:r>
      <w:proofErr w:type="gramStart"/>
      <w:r>
        <w:t>de</w:t>
      </w:r>
      <w:proofErr w:type="gramEnd"/>
      <w:r w:rsidR="00135F0D">
        <w:t xml:space="preserve"> og hvordan leser evt. kan få tak i dataene om nødvendig.</w:t>
      </w:r>
    </w:p>
    <w:p w14:paraId="6AF75634" w14:textId="77777777" w:rsidR="00C4108E" w:rsidRPr="006D5615" w:rsidRDefault="00C4108E" w:rsidP="006D5615"/>
    <w:p w14:paraId="2DB30486" w14:textId="77777777" w:rsidR="00213747" w:rsidRDefault="006D5615" w:rsidP="00213747">
      <w:r w:rsidRPr="006D5615">
        <w:t xml:space="preserve">Hvordan er </w:t>
      </w:r>
      <w:r w:rsidR="00213747">
        <w:t>data</w:t>
      </w:r>
      <w:r w:rsidRPr="006D5615">
        <w:t xml:space="preserve"> samlet inn:</w:t>
      </w:r>
    </w:p>
    <w:p w14:paraId="47C15748" w14:textId="77777777" w:rsidR="00213747" w:rsidRDefault="00213747" w:rsidP="00213747"/>
    <w:p w14:paraId="5F3E2D63" w14:textId="77777777" w:rsidR="00213747" w:rsidRDefault="006D5615" w:rsidP="00213747">
      <w:pPr>
        <w:pStyle w:val="Listeavsnitt"/>
        <w:numPr>
          <w:ilvl w:val="0"/>
          <w:numId w:val="36"/>
        </w:numPr>
      </w:pPr>
      <w:r w:rsidRPr="006D5615">
        <w:t>Tidsperiode</w:t>
      </w:r>
    </w:p>
    <w:p w14:paraId="6F600CB3" w14:textId="77777777" w:rsidR="00213747" w:rsidRDefault="006D5615" w:rsidP="00213747">
      <w:pPr>
        <w:pStyle w:val="Listeavsnitt"/>
        <w:numPr>
          <w:ilvl w:val="0"/>
          <w:numId w:val="36"/>
        </w:numPr>
      </w:pPr>
      <w:r w:rsidRPr="006D5615">
        <w:t>Intervju</w:t>
      </w:r>
      <w:r w:rsidR="00C4108E">
        <w:t xml:space="preserve"> – </w:t>
      </w:r>
      <w:r w:rsidRPr="006D5615">
        <w:t>hvor mange</w:t>
      </w:r>
      <w:r w:rsidR="007007B1">
        <w:t xml:space="preserve"> og til </w:t>
      </w:r>
      <w:r w:rsidRPr="006D5615">
        <w:t>hvem? (Hvorfor ble disse valgt som intervjuobjekt)</w:t>
      </w:r>
    </w:p>
    <w:p w14:paraId="52D411C8" w14:textId="77777777" w:rsidR="00213747" w:rsidRDefault="006D5615" w:rsidP="00213747">
      <w:pPr>
        <w:pStyle w:val="Listeavsnitt"/>
        <w:numPr>
          <w:ilvl w:val="0"/>
          <w:numId w:val="36"/>
        </w:numPr>
      </w:pPr>
      <w:r w:rsidRPr="006D5615">
        <w:t>Spørreskjema</w:t>
      </w:r>
      <w:r w:rsidR="00C4108E">
        <w:t xml:space="preserve"> – </w:t>
      </w:r>
      <w:r w:rsidRPr="006D5615">
        <w:t>hvor mange er det sent til</w:t>
      </w:r>
      <w:r w:rsidR="00C4108E">
        <w:t xml:space="preserve">, </w:t>
      </w:r>
      <w:r w:rsidRPr="006D5615">
        <w:t>hvor mange fikk dere inn</w:t>
      </w:r>
      <w:r w:rsidR="00C4108E">
        <w:t xml:space="preserve">, </w:t>
      </w:r>
      <w:r w:rsidRPr="006D5615">
        <w:t>hvor mange kunne dere bruke</w:t>
      </w:r>
      <w:r w:rsidR="00E52897">
        <w:t xml:space="preserve"> – </w:t>
      </w:r>
      <w:r w:rsidRPr="006D5615">
        <w:t>hvem sendte dere til</w:t>
      </w:r>
      <w:r w:rsidR="00E52897">
        <w:t xml:space="preserve"> – </w:t>
      </w:r>
      <w:r w:rsidR="007007B1">
        <w:t>er det flere versjoner</w:t>
      </w:r>
      <w:r w:rsidRPr="006D5615">
        <w:t>?</w:t>
      </w:r>
    </w:p>
    <w:p w14:paraId="2CBB0EEF" w14:textId="77777777" w:rsidR="006C67D0" w:rsidRDefault="006D5615" w:rsidP="00213747">
      <w:pPr>
        <w:pStyle w:val="Listeavsnitt"/>
        <w:numPr>
          <w:ilvl w:val="0"/>
          <w:numId w:val="36"/>
        </w:numPr>
      </w:pPr>
      <w:r w:rsidRPr="006D5615">
        <w:lastRenderedPageBreak/>
        <w:t>Data fra ERP-systemet: Periode-antall observasjoner rå data</w:t>
      </w:r>
      <w:r w:rsidR="00213747">
        <w:t xml:space="preserve">, </w:t>
      </w:r>
      <w:r w:rsidRPr="006D5615">
        <w:t xml:space="preserve">antall observasjoner etter </w:t>
      </w:r>
      <w:proofErr w:type="spellStart"/>
      <w:r w:rsidRPr="006D5615">
        <w:t>cleaning</w:t>
      </w:r>
      <w:proofErr w:type="spellEnd"/>
      <w:r w:rsidRPr="006D5615">
        <w:t>.</w:t>
      </w:r>
    </w:p>
    <w:p w14:paraId="1F38A22B" w14:textId="77777777" w:rsidR="00BF699F" w:rsidRDefault="00BF699F" w:rsidP="00BF699F">
      <w:pPr>
        <w:pStyle w:val="Overskrift1"/>
      </w:pPr>
      <w:bookmarkStart w:id="26" w:name="_Toc222057414"/>
      <w:r>
        <w:t>Modellering</w:t>
      </w:r>
      <w:bookmarkEnd w:id="26"/>
    </w:p>
    <w:p w14:paraId="5AB22010" w14:textId="77777777" w:rsidR="00BF699F" w:rsidRPr="006C67D0" w:rsidRDefault="00BF699F" w:rsidP="00BF699F"/>
    <w:p w14:paraId="7E84FAD9" w14:textId="77777777" w:rsidR="00AE22C6" w:rsidRPr="00AE22C6" w:rsidRDefault="00AE22C6" w:rsidP="00AE22C6">
      <w:pPr>
        <w:pStyle w:val="Overskrift1"/>
      </w:pPr>
      <w:bookmarkStart w:id="27" w:name="_Toc222057415"/>
      <w:r>
        <w:t>Analyse</w:t>
      </w:r>
      <w:bookmarkEnd w:id="27"/>
    </w:p>
    <w:p w14:paraId="4E984C65" w14:textId="77777777" w:rsidR="00213747" w:rsidRPr="00213747" w:rsidRDefault="00213747" w:rsidP="00213747">
      <w:pPr>
        <w:rPr>
          <w:lang w:eastAsia="nb-NO" w:bidi="ar-SA"/>
        </w:rPr>
      </w:pPr>
      <w:r w:rsidRPr="00213747">
        <w:rPr>
          <w:lang w:eastAsia="nb-NO" w:bidi="ar-SA"/>
        </w:rPr>
        <w:t>Hvordan skrive bacheloroppgave etter at metodedelen er laget? Jo, du lager en analyse!</w:t>
      </w:r>
    </w:p>
    <w:p w14:paraId="43B79861" w14:textId="77777777" w:rsidR="00213747" w:rsidRDefault="00213747" w:rsidP="00213747">
      <w:pPr>
        <w:rPr>
          <w:lang w:eastAsia="nb-NO" w:bidi="ar-SA"/>
        </w:rPr>
      </w:pPr>
      <w:r w:rsidRPr="00213747">
        <w:rPr>
          <w:lang w:eastAsia="nb-NO" w:bidi="ar-SA"/>
        </w:rPr>
        <w:t>Dette er siste bit før du kan presentere selve resultatene av studiene. Du kan velge mellom forskjellige metoder, nemlig</w:t>
      </w:r>
      <w:r w:rsidR="00EC0154">
        <w:rPr>
          <w:lang w:eastAsia="nb-NO" w:bidi="ar-SA"/>
        </w:rPr>
        <w:t>:</w:t>
      </w:r>
    </w:p>
    <w:p w14:paraId="755DAB55" w14:textId="77777777" w:rsidR="00EC0154" w:rsidRPr="00213747" w:rsidRDefault="00EC0154" w:rsidP="00213747">
      <w:pPr>
        <w:rPr>
          <w:lang w:eastAsia="nb-NO" w:bidi="ar-SA"/>
        </w:rPr>
      </w:pPr>
    </w:p>
    <w:p w14:paraId="2582E3E0" w14:textId="77777777" w:rsidR="00213747" w:rsidRPr="00213747" w:rsidRDefault="00213747" w:rsidP="00EC0154">
      <w:pPr>
        <w:pStyle w:val="Listeavsnitt"/>
        <w:numPr>
          <w:ilvl w:val="0"/>
          <w:numId w:val="37"/>
        </w:numPr>
        <w:rPr>
          <w:lang w:eastAsia="nb-NO" w:bidi="ar-SA"/>
        </w:rPr>
      </w:pPr>
      <w:r w:rsidRPr="00213747">
        <w:rPr>
          <w:lang w:eastAsia="nb-NO" w:bidi="ar-SA"/>
        </w:rPr>
        <w:t>Kvalitativ metode (intervju eller lignende)</w:t>
      </w:r>
    </w:p>
    <w:p w14:paraId="296CD5ED" w14:textId="77777777" w:rsidR="00213747" w:rsidRPr="00213747" w:rsidRDefault="00213747" w:rsidP="00EC0154">
      <w:pPr>
        <w:pStyle w:val="Listeavsnitt"/>
        <w:numPr>
          <w:ilvl w:val="0"/>
          <w:numId w:val="37"/>
        </w:numPr>
        <w:rPr>
          <w:lang w:eastAsia="nb-NO" w:bidi="ar-SA"/>
        </w:rPr>
      </w:pPr>
      <w:r w:rsidRPr="00213747">
        <w:rPr>
          <w:lang w:eastAsia="nb-NO" w:bidi="ar-SA"/>
        </w:rPr>
        <w:t>Kvantitativ metode</w:t>
      </w:r>
    </w:p>
    <w:p w14:paraId="4F57BEDC" w14:textId="77777777" w:rsidR="00213747" w:rsidRPr="00213747" w:rsidRDefault="00213747" w:rsidP="00EC0154">
      <w:pPr>
        <w:pStyle w:val="Listeavsnitt"/>
        <w:numPr>
          <w:ilvl w:val="0"/>
          <w:numId w:val="37"/>
        </w:numPr>
        <w:rPr>
          <w:lang w:eastAsia="nb-NO" w:bidi="ar-SA"/>
        </w:rPr>
      </w:pPr>
      <w:r w:rsidRPr="00213747">
        <w:rPr>
          <w:lang w:eastAsia="nb-NO" w:bidi="ar-SA"/>
        </w:rPr>
        <w:t>Dokumentanalyse</w:t>
      </w:r>
    </w:p>
    <w:p w14:paraId="7441EEFC" w14:textId="77777777" w:rsidR="00EC0154" w:rsidRDefault="00EC0154" w:rsidP="00213747">
      <w:pPr>
        <w:rPr>
          <w:lang w:eastAsia="nb-NO" w:bidi="ar-SA"/>
        </w:rPr>
      </w:pPr>
    </w:p>
    <w:p w14:paraId="207A3D6C" w14:textId="77777777" w:rsidR="00213747" w:rsidRPr="00213747" w:rsidRDefault="00213747" w:rsidP="00213747">
      <w:pPr>
        <w:rPr>
          <w:lang w:eastAsia="nb-NO" w:bidi="ar-SA"/>
        </w:rPr>
      </w:pPr>
      <w:r w:rsidRPr="00213747">
        <w:rPr>
          <w:lang w:eastAsia="nb-NO" w:bidi="ar-SA"/>
        </w:rPr>
        <w:t>Prat gjerne med veilederen din om du er usikker på hvilken metode som er best for akkurat din problemstilling.</w:t>
      </w:r>
    </w:p>
    <w:p w14:paraId="0C932617" w14:textId="77777777" w:rsidR="003325E5" w:rsidRDefault="003325E5" w:rsidP="003325E5"/>
    <w:p w14:paraId="0428E945" w14:textId="77777777" w:rsidR="003325E5" w:rsidRDefault="000F66BC" w:rsidP="006C0E9A">
      <w:pPr>
        <w:pStyle w:val="Overskrift1"/>
      </w:pPr>
      <w:bookmarkStart w:id="28" w:name="_Toc222057416"/>
      <w:r>
        <w:t>Resultat</w:t>
      </w:r>
      <w:bookmarkEnd w:id="28"/>
    </w:p>
    <w:p w14:paraId="3089B649" w14:textId="77777777" w:rsidR="003F39AA" w:rsidRDefault="003F39AA" w:rsidP="003F39AA">
      <w:r>
        <w:t>Den kanskje viktigste delen når du skal skrive en bacheloroppgave, er resultatdelen. Her beskriver du alle funnene som er gjort i analyser og studier.</w:t>
      </w:r>
    </w:p>
    <w:p w14:paraId="2E22ED88" w14:textId="77777777" w:rsidR="003F39AA" w:rsidRDefault="003F39AA" w:rsidP="003F39AA">
      <w:pPr>
        <w:rPr>
          <w:lang w:eastAsia="nb-NO" w:bidi="ar-SA"/>
        </w:rPr>
      </w:pPr>
    </w:p>
    <w:p w14:paraId="0CFF3A2C" w14:textId="77777777" w:rsidR="003F39AA" w:rsidRDefault="003F39AA" w:rsidP="003F39AA">
      <w:r>
        <w:t>Det er viktig at du presenterer resultatene på en klar og tydelig måte – gjerne ved bruk av tabeller og figurer.</w:t>
      </w:r>
    </w:p>
    <w:p w14:paraId="36677391" w14:textId="77777777" w:rsidR="00572DCD" w:rsidRDefault="00572DCD" w:rsidP="003F39AA">
      <w:r>
        <w:t>Noen viktige punkter:</w:t>
      </w:r>
    </w:p>
    <w:p w14:paraId="39C94363" w14:textId="77777777" w:rsidR="00572DCD" w:rsidRDefault="00572DCD" w:rsidP="003F39AA"/>
    <w:p w14:paraId="792B1244" w14:textId="77777777" w:rsidR="00572DCD" w:rsidRPr="00572DCD" w:rsidRDefault="00572DCD" w:rsidP="00572DCD">
      <w:pPr>
        <w:numPr>
          <w:ilvl w:val="0"/>
          <w:numId w:val="39"/>
        </w:numPr>
      </w:pPr>
      <w:r w:rsidRPr="00572DCD">
        <w:t>Dersom dette er et eget kapittel så skal dere her kun presentere resultatene i form av tabeller og/eller figurer.</w:t>
      </w:r>
    </w:p>
    <w:p w14:paraId="0468AABA" w14:textId="77777777" w:rsidR="00572DCD" w:rsidRPr="00572DCD" w:rsidRDefault="00572DCD" w:rsidP="00572DCD">
      <w:pPr>
        <w:numPr>
          <w:ilvl w:val="0"/>
          <w:numId w:val="39"/>
        </w:numPr>
      </w:pPr>
      <w:r w:rsidRPr="00572DCD">
        <w:t>Tabeller: Oppsummerte resultater</w:t>
      </w:r>
    </w:p>
    <w:p w14:paraId="3E6A43F6" w14:textId="77777777" w:rsidR="00572DCD" w:rsidRPr="00572DCD" w:rsidRDefault="00572DCD" w:rsidP="00572DCD">
      <w:pPr>
        <w:numPr>
          <w:ilvl w:val="0"/>
          <w:numId w:val="39"/>
        </w:numPr>
      </w:pPr>
      <w:r w:rsidRPr="00572DCD">
        <w:t>Resultatene er direkte linket til forskningsspørsmålet!</w:t>
      </w:r>
    </w:p>
    <w:p w14:paraId="0DBE1C85" w14:textId="77777777" w:rsidR="00572DCD" w:rsidRPr="00572DCD" w:rsidRDefault="00572DCD" w:rsidP="00572DCD">
      <w:pPr>
        <w:numPr>
          <w:ilvl w:val="1"/>
          <w:numId w:val="39"/>
        </w:numPr>
      </w:pPr>
      <w:r w:rsidRPr="00572DCD">
        <w:t>Dersom det ikke er det så er det to alternativer:</w:t>
      </w:r>
    </w:p>
    <w:p w14:paraId="5158E039" w14:textId="77777777" w:rsidR="00572DCD" w:rsidRPr="00572DCD" w:rsidRDefault="00572DCD" w:rsidP="00572DCD">
      <w:pPr>
        <w:numPr>
          <w:ilvl w:val="2"/>
          <w:numId w:val="39"/>
        </w:numPr>
      </w:pPr>
      <w:r w:rsidRPr="00572DCD">
        <w:t>Kjør analysene på nytt i henhold til forskningsspørsmålet</w:t>
      </w:r>
    </w:p>
    <w:p w14:paraId="599ED69A" w14:textId="77777777" w:rsidR="00572DCD" w:rsidRPr="00572DCD" w:rsidRDefault="00572DCD" w:rsidP="00572DCD">
      <w:pPr>
        <w:numPr>
          <w:ilvl w:val="2"/>
          <w:numId w:val="39"/>
        </w:numPr>
      </w:pPr>
      <w:r w:rsidRPr="00572DCD">
        <w:lastRenderedPageBreak/>
        <w:t>Endre forskningsspørsmålet slik at det er samsvar med analysene</w:t>
      </w:r>
    </w:p>
    <w:p w14:paraId="3D9BC15D" w14:textId="77777777" w:rsidR="00572DCD" w:rsidRPr="00572DCD" w:rsidRDefault="00572DCD" w:rsidP="00572DCD">
      <w:pPr>
        <w:numPr>
          <w:ilvl w:val="0"/>
          <w:numId w:val="39"/>
        </w:numPr>
      </w:pPr>
      <w:r w:rsidRPr="00572DCD">
        <w:t>NB: En forklarende tekst for hver tabell og hver figur!</w:t>
      </w:r>
    </w:p>
    <w:p w14:paraId="1B55EA73" w14:textId="77777777" w:rsidR="00572DCD" w:rsidRPr="00572DCD" w:rsidRDefault="00572DCD" w:rsidP="00572DCD">
      <w:pPr>
        <w:numPr>
          <w:ilvl w:val="1"/>
          <w:numId w:val="39"/>
        </w:numPr>
      </w:pPr>
      <w:r w:rsidRPr="00572DCD">
        <w:t>Som regel kommer teksten før tabellen/figuren, men noen ganger etter og noen ganger litt tekst først og litt etter tabellen/figuren.</w:t>
      </w:r>
    </w:p>
    <w:p w14:paraId="4A0FF333" w14:textId="77777777" w:rsidR="00572DCD" w:rsidRPr="00572DCD" w:rsidRDefault="00572DCD" w:rsidP="00572DCD">
      <w:pPr>
        <w:numPr>
          <w:ilvl w:val="1"/>
          <w:numId w:val="39"/>
        </w:numPr>
      </w:pPr>
      <w:r w:rsidRPr="00572DCD">
        <w:t>Dere vil synes at det er overflødig med forklarende tekst, men det må gjøres og kun det som dere ser: en objektiv presentasjon.</w:t>
      </w:r>
    </w:p>
    <w:p w14:paraId="60F1D8EC" w14:textId="77777777" w:rsidR="00572DCD" w:rsidRDefault="00572DCD" w:rsidP="003F39AA"/>
    <w:p w14:paraId="391BB711" w14:textId="77777777" w:rsidR="000F66BC" w:rsidRDefault="000F66BC" w:rsidP="000F66BC"/>
    <w:p w14:paraId="774ADF23" w14:textId="77777777" w:rsidR="000F66BC" w:rsidRDefault="000F66BC" w:rsidP="000F66BC">
      <w:pPr>
        <w:pStyle w:val="Overskrift1"/>
      </w:pPr>
      <w:bookmarkStart w:id="29" w:name="_Toc222057417"/>
      <w:r>
        <w:t>Diskusjon</w:t>
      </w:r>
      <w:bookmarkEnd w:id="29"/>
    </w:p>
    <w:p w14:paraId="0E5F4B5D" w14:textId="77777777" w:rsidR="00B81E85" w:rsidRDefault="00B81E85" w:rsidP="00B81E85">
      <w:pPr>
        <w:rPr>
          <w:lang w:eastAsia="nb-NO" w:bidi="ar-SA"/>
        </w:rPr>
      </w:pPr>
      <w:r>
        <w:t>I diskusjonsdelen skal du diskutere de forskjellige funnene du har gjort. Her skal du blant annet inkludere en kritisk metodediskusjon, der du vurderer om metoden din var riktig.</w:t>
      </w:r>
    </w:p>
    <w:p w14:paraId="78DAD5D2" w14:textId="77777777" w:rsidR="00B81E85" w:rsidRDefault="00B81E85" w:rsidP="00B81E85">
      <w:r>
        <w:t>Diskuter hvor pålitelige funnene dine er, om de er generaliserbare og eventuelle svakheter. Forklar også hvorvidt studiet har gitt ny teoretisk innsikt, og om hypoteser kan avkreftes.</w:t>
      </w:r>
    </w:p>
    <w:p w14:paraId="7E49CB7A" w14:textId="77777777" w:rsidR="00E50DF1" w:rsidRDefault="00E50DF1" w:rsidP="00B81E85"/>
    <w:p w14:paraId="701000A0" w14:textId="77777777" w:rsidR="00E50DF1" w:rsidRDefault="00E50DF1" w:rsidP="00B81E85">
      <w:r>
        <w:t>Noen viktige punkter:</w:t>
      </w:r>
    </w:p>
    <w:p w14:paraId="30F4FD53" w14:textId="77777777" w:rsidR="00B81E85" w:rsidRDefault="00B81E85" w:rsidP="00B81E85"/>
    <w:p w14:paraId="41A73517" w14:textId="77777777" w:rsidR="00E50DF1" w:rsidRPr="00E50DF1" w:rsidRDefault="00E50DF1" w:rsidP="00E50DF1">
      <w:pPr>
        <w:numPr>
          <w:ilvl w:val="0"/>
          <w:numId w:val="40"/>
        </w:numPr>
      </w:pPr>
      <w:r w:rsidRPr="00E50DF1">
        <w:t>Her skal resultatene diskuteres</w:t>
      </w:r>
    </w:p>
    <w:p w14:paraId="46AC8853" w14:textId="77777777" w:rsidR="00E50DF1" w:rsidRPr="00E50DF1" w:rsidRDefault="00E50DF1" w:rsidP="00E50DF1">
      <w:pPr>
        <w:numPr>
          <w:ilvl w:val="1"/>
          <w:numId w:val="40"/>
        </w:numPr>
      </w:pPr>
      <w:r w:rsidRPr="00E50DF1">
        <w:t xml:space="preserve">Studenter blander ofte sammen diskusjon og </w:t>
      </w:r>
      <w:proofErr w:type="gramStart"/>
      <w:r w:rsidRPr="00E50DF1">
        <w:t>resultater...</w:t>
      </w:r>
      <w:proofErr w:type="gramEnd"/>
    </w:p>
    <w:p w14:paraId="63F6B13D" w14:textId="77777777" w:rsidR="00E50DF1" w:rsidRPr="00E50DF1" w:rsidRDefault="00E50DF1" w:rsidP="00E50DF1">
      <w:pPr>
        <w:numPr>
          <w:ilvl w:val="0"/>
          <w:numId w:val="40"/>
        </w:numPr>
      </w:pPr>
      <w:r w:rsidRPr="00E50DF1">
        <w:t>Her skal dere kommentere de resultatene som dere har funnet</w:t>
      </w:r>
    </w:p>
    <w:p w14:paraId="09FA703E" w14:textId="77777777" w:rsidR="00E50DF1" w:rsidRPr="00E50DF1" w:rsidRDefault="00E50DF1" w:rsidP="00E50DF1">
      <w:pPr>
        <w:numPr>
          <w:ilvl w:val="1"/>
          <w:numId w:val="40"/>
        </w:numPr>
      </w:pPr>
      <w:r w:rsidRPr="00E50DF1">
        <w:t>Er dette som forventet?</w:t>
      </w:r>
    </w:p>
    <w:p w14:paraId="67B0B065" w14:textId="77777777" w:rsidR="00E50DF1" w:rsidRPr="00E50DF1" w:rsidRDefault="00E50DF1" w:rsidP="00E50DF1">
      <w:pPr>
        <w:numPr>
          <w:ilvl w:val="1"/>
          <w:numId w:val="40"/>
        </w:numPr>
      </w:pPr>
      <w:r w:rsidRPr="00E50DF1">
        <w:t>Uventede funn? Hvis ja hvordan kan dere forklare dette</w:t>
      </w:r>
    </w:p>
    <w:p w14:paraId="006C038A" w14:textId="77777777" w:rsidR="00E50DF1" w:rsidRPr="00E50DF1" w:rsidRDefault="00E50DF1" w:rsidP="00E50DF1">
      <w:pPr>
        <w:numPr>
          <w:ilvl w:val="0"/>
          <w:numId w:val="40"/>
        </w:numPr>
      </w:pPr>
      <w:r w:rsidRPr="00E50DF1">
        <w:t>Stemmer deres resultater med forskningslitteraturen?</w:t>
      </w:r>
    </w:p>
    <w:p w14:paraId="4AD06760" w14:textId="77777777" w:rsidR="00E50DF1" w:rsidRPr="00E50DF1" w:rsidRDefault="00E50DF1" w:rsidP="00E50DF1">
      <w:pPr>
        <w:numPr>
          <w:ilvl w:val="1"/>
          <w:numId w:val="40"/>
        </w:numPr>
      </w:pPr>
      <w:r w:rsidRPr="00E50DF1">
        <w:t xml:space="preserve">Hvis ikke, hvorfor ikke? Og det kan være bra! </w:t>
      </w:r>
    </w:p>
    <w:p w14:paraId="381AA817" w14:textId="77777777" w:rsidR="00E50DF1" w:rsidRPr="00E50DF1" w:rsidRDefault="00E50DF1" w:rsidP="00E50DF1">
      <w:pPr>
        <w:numPr>
          <w:ilvl w:val="1"/>
          <w:numId w:val="40"/>
        </w:numPr>
      </w:pPr>
      <w:r w:rsidRPr="00E50DF1">
        <w:t>Hvis ja, kan dere henvise til forskningslitteraturen for å understøtte deres resultater</w:t>
      </w:r>
    </w:p>
    <w:p w14:paraId="71AF53F8" w14:textId="77777777" w:rsidR="00E50DF1" w:rsidRDefault="00E50DF1" w:rsidP="00E50DF1">
      <w:pPr>
        <w:numPr>
          <w:ilvl w:val="0"/>
          <w:numId w:val="40"/>
        </w:numPr>
      </w:pPr>
      <w:r w:rsidRPr="00E50DF1">
        <w:t xml:space="preserve">Resultatene diskuteres opp mot </w:t>
      </w:r>
      <w:proofErr w:type="gramStart"/>
      <w:r w:rsidRPr="00E50DF1">
        <w:t>problemstillingen!•</w:t>
      </w:r>
      <w:proofErr w:type="gramEnd"/>
      <w:r w:rsidRPr="00E50DF1">
        <w:t>Har dere fått svar på forskningsspørsmålet?</w:t>
      </w:r>
    </w:p>
    <w:p w14:paraId="6E353439" w14:textId="77777777" w:rsidR="00E50DF1" w:rsidRPr="00E50DF1" w:rsidRDefault="00E50DF1" w:rsidP="00E50DF1">
      <w:pPr>
        <w:numPr>
          <w:ilvl w:val="0"/>
          <w:numId w:val="40"/>
        </w:numPr>
      </w:pPr>
      <w:r w:rsidRPr="00E50DF1">
        <w:t>Hvilken betydning for næringslivet?</w:t>
      </w:r>
    </w:p>
    <w:p w14:paraId="0A21548A" w14:textId="77777777" w:rsidR="00E50DF1" w:rsidRPr="00E50DF1" w:rsidRDefault="00E50DF1" w:rsidP="00E50DF1">
      <w:pPr>
        <w:numPr>
          <w:ilvl w:val="0"/>
          <w:numId w:val="40"/>
        </w:numPr>
      </w:pPr>
      <w:r w:rsidRPr="00E50DF1">
        <w:t>Anbefales som eget punkt i diskusjonen (dette er et viktig punkt i oppgaven)</w:t>
      </w:r>
    </w:p>
    <w:p w14:paraId="3BB4DFEA" w14:textId="77777777" w:rsidR="00E50DF1" w:rsidRPr="00E50DF1" w:rsidRDefault="00E50DF1" w:rsidP="00E50DF1">
      <w:pPr>
        <w:numPr>
          <w:ilvl w:val="0"/>
          <w:numId w:val="40"/>
        </w:numPr>
      </w:pPr>
      <w:r w:rsidRPr="00E50DF1">
        <w:t>Hva medfører deres resultater for næringslivet/bedriften?</w:t>
      </w:r>
    </w:p>
    <w:p w14:paraId="24FEED2D" w14:textId="77777777" w:rsidR="00E50DF1" w:rsidRPr="00E50DF1" w:rsidRDefault="00E50DF1" w:rsidP="00E50DF1">
      <w:pPr>
        <w:numPr>
          <w:ilvl w:val="0"/>
          <w:numId w:val="40"/>
        </w:numPr>
      </w:pPr>
      <w:r w:rsidRPr="00E50DF1">
        <w:t>Hvilke endringer bør bedriften/næringslivet gjøre?</w:t>
      </w:r>
    </w:p>
    <w:p w14:paraId="62DD90AA" w14:textId="77777777" w:rsidR="00E50DF1" w:rsidRPr="00E50DF1" w:rsidRDefault="00E50DF1" w:rsidP="00E50DF1">
      <w:pPr>
        <w:numPr>
          <w:ilvl w:val="0"/>
          <w:numId w:val="40"/>
        </w:numPr>
      </w:pPr>
      <w:r w:rsidRPr="00E50DF1">
        <w:t>Mulig å generalisere?</w:t>
      </w:r>
    </w:p>
    <w:p w14:paraId="6903C83C" w14:textId="77777777" w:rsidR="00E50DF1" w:rsidRPr="00E50DF1" w:rsidRDefault="00E50DF1" w:rsidP="00E50DF1">
      <w:pPr>
        <w:numPr>
          <w:ilvl w:val="0"/>
          <w:numId w:val="40"/>
        </w:numPr>
      </w:pPr>
      <w:r w:rsidRPr="00E50DF1">
        <w:lastRenderedPageBreak/>
        <w:t>Ta med begrensinger/svakheter i oppgaven</w:t>
      </w:r>
    </w:p>
    <w:p w14:paraId="51259703" w14:textId="77777777" w:rsidR="00E50DF1" w:rsidRPr="00E50DF1" w:rsidRDefault="00E50DF1" w:rsidP="00E50DF1">
      <w:pPr>
        <w:numPr>
          <w:ilvl w:val="0"/>
          <w:numId w:val="40"/>
        </w:numPr>
      </w:pPr>
      <w:r w:rsidRPr="00E50DF1">
        <w:t xml:space="preserve">Ikke overfokuser på dette </w:t>
      </w:r>
      <w:proofErr w:type="gramStart"/>
      <w:r w:rsidRPr="00E50DF1">
        <w:t>punktet</w:t>
      </w:r>
      <w:proofErr w:type="gramEnd"/>
      <w:r w:rsidRPr="00E50DF1">
        <w:t xml:space="preserve"> men vær ærlige</w:t>
      </w:r>
    </w:p>
    <w:p w14:paraId="2A1F398A" w14:textId="77777777" w:rsidR="00E50DF1" w:rsidRPr="00B81E85" w:rsidRDefault="00E50DF1" w:rsidP="00B81E85"/>
    <w:p w14:paraId="0AEF28BF" w14:textId="77777777" w:rsidR="000F66BC" w:rsidRDefault="000F66BC" w:rsidP="000F66BC">
      <w:pPr>
        <w:pStyle w:val="Overskrift1"/>
      </w:pPr>
      <w:bookmarkStart w:id="30" w:name="_Toc222057418"/>
      <w:r>
        <w:t>Konklusjon</w:t>
      </w:r>
      <w:bookmarkEnd w:id="30"/>
    </w:p>
    <w:p w14:paraId="13FAD10D" w14:textId="77777777" w:rsidR="00352F7C" w:rsidRDefault="00352F7C" w:rsidP="00352F7C"/>
    <w:p w14:paraId="183292E7" w14:textId="77777777" w:rsidR="004A6943" w:rsidRDefault="004A6943" w:rsidP="004A6943">
      <w:pPr>
        <w:rPr>
          <w:lang w:eastAsia="nb-NO" w:bidi="ar-SA"/>
        </w:rPr>
      </w:pPr>
      <w:r>
        <w:t>I oppgavens konklusjon oppsummerer du hovedfunn sett i forhold til problemstilling.</w:t>
      </w:r>
    </w:p>
    <w:p w14:paraId="673A5DB7" w14:textId="77777777" w:rsidR="004A6943" w:rsidRDefault="004A6943" w:rsidP="004A6943">
      <w:r>
        <w:t>Avslutt gjerne med spørsmål til videre forskning, og del personlige refleksjoner du eventuelt måtte ha.</w:t>
      </w:r>
    </w:p>
    <w:p w14:paraId="452A1F5B" w14:textId="77777777" w:rsidR="004A6943" w:rsidRDefault="004A6943" w:rsidP="00352F7C"/>
    <w:p w14:paraId="7C01B2C8" w14:textId="77777777" w:rsidR="00E50DF1" w:rsidRPr="00E50DF1" w:rsidRDefault="00E50DF1" w:rsidP="00E50DF1">
      <w:r w:rsidRPr="00E50DF1">
        <w:t>Hva er det viktigste dere har funnet?</w:t>
      </w:r>
    </w:p>
    <w:p w14:paraId="6834A2DB" w14:textId="77777777" w:rsidR="00E50DF1" w:rsidRPr="00E50DF1" w:rsidRDefault="00E50DF1" w:rsidP="00E50DF1">
      <w:pPr>
        <w:numPr>
          <w:ilvl w:val="0"/>
          <w:numId w:val="42"/>
        </w:numPr>
      </w:pPr>
      <w:r w:rsidRPr="00E50DF1">
        <w:t>Konkludere i henhold til oppgavens problemstilling. Ofte begynner en konklusjon med å gjenta forskningsspørsmålet:</w:t>
      </w:r>
    </w:p>
    <w:p w14:paraId="4658A3AB" w14:textId="77777777" w:rsidR="00E50DF1" w:rsidRPr="00E50DF1" w:rsidRDefault="00E50DF1" w:rsidP="00E50DF1">
      <w:pPr>
        <w:numPr>
          <w:ilvl w:val="1"/>
          <w:numId w:val="42"/>
        </w:numPr>
      </w:pPr>
      <w:r>
        <w:t>«</w:t>
      </w:r>
      <w:r w:rsidRPr="00E50DF1">
        <w:t xml:space="preserve">I denne oppgaven har analysert/redegjort </w:t>
      </w:r>
      <w:proofErr w:type="gramStart"/>
      <w:r w:rsidRPr="00E50DF1">
        <w:t>for...</w:t>
      </w:r>
      <w:proofErr w:type="gramEnd"/>
      <w:r>
        <w:t>»</w:t>
      </w:r>
      <w:r w:rsidRPr="00E50DF1">
        <w:t>.</w:t>
      </w:r>
    </w:p>
    <w:p w14:paraId="518BB77A" w14:textId="77777777" w:rsidR="00E50DF1" w:rsidRPr="00E50DF1" w:rsidRDefault="00E50DF1" w:rsidP="00E50DF1">
      <w:pPr>
        <w:numPr>
          <w:ilvl w:val="1"/>
          <w:numId w:val="42"/>
        </w:numPr>
      </w:pPr>
      <w:r>
        <w:t>«</w:t>
      </w:r>
      <w:r w:rsidRPr="00E50DF1">
        <w:t>Hovedfunnene i oppgaven viser at</w:t>
      </w:r>
      <w:proofErr w:type="gramStart"/>
      <w:r w:rsidRPr="00E50DF1">
        <w:t xml:space="preserve"> ....</w:t>
      </w:r>
      <w:proofErr w:type="gramEnd"/>
      <w:r>
        <w:t>»</w:t>
      </w:r>
    </w:p>
    <w:p w14:paraId="780AB3C9" w14:textId="77777777" w:rsidR="00E50DF1" w:rsidRPr="00E50DF1" w:rsidRDefault="00E50DF1" w:rsidP="00E50DF1">
      <w:pPr>
        <w:numPr>
          <w:ilvl w:val="1"/>
          <w:numId w:val="42"/>
        </w:numPr>
      </w:pPr>
      <w:r>
        <w:t>«</w:t>
      </w:r>
      <w:r w:rsidRPr="00E50DF1">
        <w:t>På tross av de svakhetene som oppgaven har er det indikasjoner om at ...</w:t>
      </w:r>
      <w:r>
        <w:t>»</w:t>
      </w:r>
    </w:p>
    <w:p w14:paraId="4DA01882" w14:textId="77777777" w:rsidR="00E50DF1" w:rsidRPr="00E50DF1" w:rsidRDefault="00E50DF1" w:rsidP="00E50DF1">
      <w:pPr>
        <w:numPr>
          <w:ilvl w:val="0"/>
          <w:numId w:val="42"/>
        </w:numPr>
      </w:pPr>
      <w:r w:rsidRPr="00E50DF1">
        <w:t>I konklusjonen blir det ofte litt gjentagelse fra diskusjon/</w:t>
      </w:r>
      <w:proofErr w:type="gramStart"/>
      <w:r w:rsidRPr="00E50DF1">
        <w:t>resultat</w:t>
      </w:r>
      <w:proofErr w:type="gramEnd"/>
      <w:r w:rsidRPr="00E50DF1">
        <w:t xml:space="preserve"> men det er helt greit. Her skal dere dra frem de viktigste funnene og hvilken betydning det har for deres </w:t>
      </w:r>
      <w:proofErr w:type="gramStart"/>
      <w:r w:rsidRPr="00E50DF1">
        <w:t>case</w:t>
      </w:r>
      <w:proofErr w:type="gramEnd"/>
      <w:r w:rsidRPr="00E50DF1">
        <w:t>.</w:t>
      </w:r>
    </w:p>
    <w:p w14:paraId="11D9220C" w14:textId="77777777" w:rsidR="00E50DF1" w:rsidRDefault="00E50DF1" w:rsidP="00352F7C"/>
    <w:p w14:paraId="51FBF2A3" w14:textId="77777777" w:rsidR="00E50DF1" w:rsidRDefault="00E50DF1" w:rsidP="00352F7C"/>
    <w:p w14:paraId="49982D9B" w14:textId="77777777" w:rsidR="00352F7C" w:rsidRDefault="00352F7C" w:rsidP="00352F7C">
      <w:pPr>
        <w:pStyle w:val="Overskrift1"/>
      </w:pPr>
      <w:bookmarkStart w:id="31" w:name="_Toc222057419"/>
      <w:r>
        <w:t>Bibliografi</w:t>
      </w:r>
      <w:bookmarkEnd w:id="31"/>
    </w:p>
    <w:p w14:paraId="6E1A7DB4" w14:textId="77777777" w:rsidR="00EC0154" w:rsidRPr="00EC0154" w:rsidRDefault="00EC0154" w:rsidP="00EC0154">
      <w:pPr>
        <w:pStyle w:val="Overskrift1"/>
      </w:pPr>
      <w:bookmarkStart w:id="32" w:name="_Toc222057420"/>
      <w:r>
        <w:t>Vedlegg</w:t>
      </w:r>
      <w:bookmarkEnd w:id="32"/>
    </w:p>
    <w:p w14:paraId="09555FE6" w14:textId="77777777" w:rsidR="000F66BC" w:rsidRPr="000F66BC" w:rsidRDefault="000F66BC" w:rsidP="000F66BC"/>
    <w:sectPr w:rsidR="000F66BC" w:rsidRPr="000F66BC" w:rsidSect="00C90D42">
      <w:pgSz w:w="11907" w:h="16840"/>
      <w:pgMar w:top="1411" w:right="1411" w:bottom="1411" w:left="1728" w:header="708" w:footer="403" w:gutter="0"/>
      <w:pgNumType w:start="1"/>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127D2" w14:textId="77777777" w:rsidR="00FE54A9" w:rsidRDefault="00FE54A9">
      <w:r>
        <w:separator/>
      </w:r>
    </w:p>
  </w:endnote>
  <w:endnote w:type="continuationSeparator" w:id="0">
    <w:p w14:paraId="1EAD9DB8" w14:textId="77777777" w:rsidR="00FE54A9" w:rsidRDefault="00FE5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ndnya">
    <w:panose1 w:val="020B0604020202020204"/>
    <w:charset w:val="01"/>
    <w:family w:val="roman"/>
    <w:pitch w:val="variable"/>
    <w:sig w:usb0="00000001"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6DC8" w14:textId="77777777" w:rsidR="00955329" w:rsidRDefault="00955329" w:rsidP="001D2B8B">
    <w:pPr>
      <w:pStyle w:val="Bunntekst"/>
      <w:framePr w:wrap="around" w:vAnchor="text" w:hAnchor="margin" w:xAlign="right" w:y="1"/>
      <w:rPr>
        <w:rStyle w:val="Sidetall"/>
        <w:rFonts w:cs="Sendnya"/>
      </w:rPr>
    </w:pPr>
    <w:r>
      <w:rPr>
        <w:rStyle w:val="Sidetall"/>
        <w:rFonts w:cs="Sendnya"/>
      </w:rPr>
      <w:fldChar w:fldCharType="begin"/>
    </w:r>
    <w:r>
      <w:rPr>
        <w:rStyle w:val="Sidetall"/>
        <w:rFonts w:cs="Sendnya"/>
      </w:rPr>
      <w:instrText xml:space="preserve">PAGE  </w:instrText>
    </w:r>
    <w:r>
      <w:rPr>
        <w:rStyle w:val="Sidetall"/>
        <w:rFonts w:cs="Sendnya"/>
      </w:rPr>
      <w:fldChar w:fldCharType="end"/>
    </w:r>
  </w:p>
  <w:p w14:paraId="211C5FF5"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036E" w14:textId="77777777" w:rsidR="00955329" w:rsidRDefault="00955329" w:rsidP="001D2B8B">
    <w:pPr>
      <w:pStyle w:val="Bunntekst"/>
      <w:framePr w:wrap="around" w:vAnchor="text" w:hAnchor="margin" w:xAlign="right" w:y="1"/>
      <w:rPr>
        <w:rStyle w:val="Sidetall"/>
        <w:rFonts w:cs="Sendnya"/>
      </w:rPr>
    </w:pPr>
    <w:r>
      <w:rPr>
        <w:rStyle w:val="Sidetall"/>
        <w:rFonts w:cs="Sendnya"/>
      </w:rPr>
      <w:fldChar w:fldCharType="begin"/>
    </w:r>
    <w:r>
      <w:rPr>
        <w:rStyle w:val="Sidetall"/>
        <w:rFonts w:cs="Sendnya"/>
      </w:rPr>
      <w:instrText xml:space="preserve">PAGE  </w:instrText>
    </w:r>
    <w:r>
      <w:rPr>
        <w:rStyle w:val="Sidetall"/>
        <w:rFonts w:cs="Sendnya"/>
      </w:rPr>
      <w:fldChar w:fldCharType="separate"/>
    </w:r>
    <w:r w:rsidR="00817944">
      <w:rPr>
        <w:rStyle w:val="Sidetall"/>
        <w:rFonts w:cs="Sendnya"/>
        <w:noProof/>
      </w:rPr>
      <w:t>1</w:t>
    </w:r>
    <w:r>
      <w:rPr>
        <w:rStyle w:val="Sidetall"/>
        <w:rFonts w:cs="Sendnya"/>
      </w:rPr>
      <w:fldChar w:fldCharType="end"/>
    </w:r>
  </w:p>
  <w:p w14:paraId="417B4DDB" w14:textId="77777777" w:rsidR="00955329" w:rsidRDefault="00955329" w:rsidP="00BE42D3">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AEAD6" w14:textId="77777777" w:rsidR="00FE54A9" w:rsidRDefault="00FE54A9">
      <w:r>
        <w:separator/>
      </w:r>
    </w:p>
  </w:footnote>
  <w:footnote w:type="continuationSeparator" w:id="0">
    <w:p w14:paraId="058091A1" w14:textId="77777777" w:rsidR="00FE54A9" w:rsidRDefault="00FE54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FFFFFFF"/>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FFFFFFFF"/>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FFFFFFFF"/>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FFFFFFFF"/>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FF"/>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FF"/>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FF"/>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FFFFFFFF"/>
    <w:lvl w:ilvl="0">
      <w:start w:val="1"/>
      <w:numFmt w:val="decimal"/>
      <w:pStyle w:val="Overskrift1"/>
      <w:lvlText w:val="%1.0"/>
      <w:lvlJc w:val="left"/>
      <w:pPr>
        <w:ind w:left="432" w:hanging="432"/>
      </w:pPr>
      <w:rPr>
        <w:rFonts w:cs="Times New Roman" w:hint="default"/>
      </w:rPr>
    </w:lvl>
    <w:lvl w:ilvl="1">
      <w:start w:val="1"/>
      <w:numFmt w:val="decimal"/>
      <w:pStyle w:val="Overskrift2"/>
      <w:lvlText w:val="%1.%2"/>
      <w:lvlJc w:val="left"/>
      <w:pPr>
        <w:ind w:left="576" w:hanging="576"/>
      </w:pPr>
      <w:rPr>
        <w:rFonts w:cs="Times New Roman" w:hint="default"/>
        <w:i w:val="0"/>
      </w:rPr>
    </w:lvl>
    <w:lvl w:ilvl="2">
      <w:start w:val="1"/>
      <w:numFmt w:val="decimal"/>
      <w:pStyle w:val="Overskrift3"/>
      <w:lvlText w:val="%1.%2.%3"/>
      <w:lvlJc w:val="left"/>
      <w:pPr>
        <w:ind w:left="720" w:hanging="720"/>
      </w:pPr>
      <w:rPr>
        <w:rFonts w:cs="Times New Roman" w:hint="default"/>
      </w:rPr>
    </w:lvl>
    <w:lvl w:ilvl="3">
      <w:start w:val="1"/>
      <w:numFmt w:val="decimal"/>
      <w:pStyle w:val="Overskrift4"/>
      <w:lvlText w:val="%1.%2.%3.%4"/>
      <w:lvlJc w:val="left"/>
      <w:pPr>
        <w:ind w:left="864" w:hanging="864"/>
      </w:pPr>
      <w:rPr>
        <w:rFonts w:cs="Times New Roman" w:hint="default"/>
      </w:rPr>
    </w:lvl>
    <w:lvl w:ilvl="4">
      <w:start w:val="1"/>
      <w:numFmt w:val="decimal"/>
      <w:pStyle w:val="Overskrift5"/>
      <w:lvlText w:val="%1.%2.%3.%4.%5"/>
      <w:lvlJc w:val="left"/>
      <w:pPr>
        <w:ind w:left="1008" w:hanging="1008"/>
      </w:pPr>
      <w:rPr>
        <w:rFonts w:cs="Times New Roman" w:hint="default"/>
      </w:rPr>
    </w:lvl>
    <w:lvl w:ilvl="5">
      <w:start w:val="1"/>
      <w:numFmt w:val="decimal"/>
      <w:pStyle w:val="Overskrift6"/>
      <w:lvlText w:val="%1.%2.%3.%4.%5.%6"/>
      <w:lvlJc w:val="left"/>
      <w:pPr>
        <w:ind w:left="1152" w:hanging="1152"/>
      </w:pPr>
      <w:rPr>
        <w:rFonts w:cs="Times New Roman" w:hint="default"/>
      </w:rPr>
    </w:lvl>
    <w:lvl w:ilvl="6">
      <w:start w:val="1"/>
      <w:numFmt w:val="decimal"/>
      <w:pStyle w:val="Overskrift7"/>
      <w:lvlText w:val="%1.%2.%3.%4.%5.%6.%7"/>
      <w:lvlJc w:val="left"/>
      <w:pPr>
        <w:ind w:left="1296" w:hanging="1296"/>
      </w:pPr>
      <w:rPr>
        <w:rFonts w:cs="Times New Roman" w:hint="default"/>
      </w:rPr>
    </w:lvl>
    <w:lvl w:ilvl="7">
      <w:start w:val="1"/>
      <w:numFmt w:val="decimal"/>
      <w:pStyle w:val="Overskrift8"/>
      <w:lvlText w:val="%1.%2.%3.%4.%5.%6.%7.%8"/>
      <w:lvlJc w:val="left"/>
      <w:pPr>
        <w:ind w:left="1440" w:hanging="1440"/>
      </w:pPr>
      <w:rPr>
        <w:rFonts w:cs="Times New Roman" w:hint="default"/>
      </w:rPr>
    </w:lvl>
    <w:lvl w:ilvl="8">
      <w:start w:val="1"/>
      <w:numFmt w:val="decimal"/>
      <w:pStyle w:val="Overskrift9"/>
      <w:lvlText w:val="%1.%2.%3.%4.%5.%6.%7.%8.%9"/>
      <w:lvlJc w:val="left"/>
      <w:pPr>
        <w:ind w:left="1584" w:hanging="1584"/>
      </w:pPr>
      <w:rPr>
        <w:rFonts w:cs="Times New Roman" w:hint="default"/>
      </w:rPr>
    </w:lvl>
  </w:abstractNum>
  <w:abstractNum w:abstractNumId="11" w15:restartNumberingAfterBreak="0">
    <w:nsid w:val="028D0D7B"/>
    <w:multiLevelType w:val="hybridMultilevel"/>
    <w:tmpl w:val="FFFFFFFF"/>
    <w:lvl w:ilvl="0" w:tplc="310CF73C">
      <w:start w:val="1"/>
      <w:numFmt w:val="decimal"/>
      <w:lvlText w:val="%1."/>
      <w:lvlJc w:val="left"/>
      <w:pPr>
        <w:ind w:left="720" w:hanging="360"/>
      </w:pPr>
      <w:rPr>
        <w:rFonts w:cs="Times New Roman" w:hint="default"/>
        <w:b/>
      </w:rPr>
    </w:lvl>
    <w:lvl w:ilvl="1" w:tplc="04140019" w:tentative="1">
      <w:start w:val="1"/>
      <w:numFmt w:val="lowerLetter"/>
      <w:lvlText w:val="%2."/>
      <w:lvlJc w:val="left"/>
      <w:pPr>
        <w:ind w:left="1440" w:hanging="360"/>
      </w:pPr>
      <w:rPr>
        <w:rFonts w:cs="Times New Roman"/>
      </w:rPr>
    </w:lvl>
    <w:lvl w:ilvl="2" w:tplc="0414001B" w:tentative="1">
      <w:start w:val="1"/>
      <w:numFmt w:val="lowerRoman"/>
      <w:lvlText w:val="%3."/>
      <w:lvlJc w:val="right"/>
      <w:pPr>
        <w:ind w:left="2160" w:hanging="180"/>
      </w:pPr>
      <w:rPr>
        <w:rFonts w:cs="Times New Roman"/>
      </w:rPr>
    </w:lvl>
    <w:lvl w:ilvl="3" w:tplc="0414000F" w:tentative="1">
      <w:start w:val="1"/>
      <w:numFmt w:val="decimal"/>
      <w:lvlText w:val="%4."/>
      <w:lvlJc w:val="left"/>
      <w:pPr>
        <w:ind w:left="2880" w:hanging="360"/>
      </w:pPr>
      <w:rPr>
        <w:rFonts w:cs="Times New Roman"/>
      </w:rPr>
    </w:lvl>
    <w:lvl w:ilvl="4" w:tplc="04140019" w:tentative="1">
      <w:start w:val="1"/>
      <w:numFmt w:val="lowerLetter"/>
      <w:lvlText w:val="%5."/>
      <w:lvlJc w:val="left"/>
      <w:pPr>
        <w:ind w:left="3600" w:hanging="360"/>
      </w:pPr>
      <w:rPr>
        <w:rFonts w:cs="Times New Roman"/>
      </w:rPr>
    </w:lvl>
    <w:lvl w:ilvl="5" w:tplc="0414001B" w:tentative="1">
      <w:start w:val="1"/>
      <w:numFmt w:val="lowerRoman"/>
      <w:lvlText w:val="%6."/>
      <w:lvlJc w:val="right"/>
      <w:pPr>
        <w:ind w:left="4320" w:hanging="180"/>
      </w:pPr>
      <w:rPr>
        <w:rFonts w:cs="Times New Roman"/>
      </w:rPr>
    </w:lvl>
    <w:lvl w:ilvl="6" w:tplc="0414000F" w:tentative="1">
      <w:start w:val="1"/>
      <w:numFmt w:val="decimal"/>
      <w:lvlText w:val="%7."/>
      <w:lvlJc w:val="left"/>
      <w:pPr>
        <w:ind w:left="5040" w:hanging="360"/>
      </w:pPr>
      <w:rPr>
        <w:rFonts w:cs="Times New Roman"/>
      </w:rPr>
    </w:lvl>
    <w:lvl w:ilvl="7" w:tplc="04140019" w:tentative="1">
      <w:start w:val="1"/>
      <w:numFmt w:val="lowerLetter"/>
      <w:lvlText w:val="%8."/>
      <w:lvlJc w:val="left"/>
      <w:pPr>
        <w:ind w:left="5760" w:hanging="360"/>
      </w:pPr>
      <w:rPr>
        <w:rFonts w:cs="Times New Roman"/>
      </w:rPr>
    </w:lvl>
    <w:lvl w:ilvl="8" w:tplc="0414001B" w:tentative="1">
      <w:start w:val="1"/>
      <w:numFmt w:val="lowerRoman"/>
      <w:lvlText w:val="%9."/>
      <w:lvlJc w:val="right"/>
      <w:pPr>
        <w:ind w:left="6480" w:hanging="180"/>
      </w:pPr>
      <w:rPr>
        <w:rFonts w:cs="Times New Roman"/>
      </w:rPr>
    </w:lvl>
  </w:abstractNum>
  <w:abstractNum w:abstractNumId="12" w15:restartNumberingAfterBreak="0">
    <w:nsid w:val="04A61654"/>
    <w:multiLevelType w:val="hybridMultilevel"/>
    <w:tmpl w:val="F496B30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05036849"/>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A382A5D"/>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0B667A6A"/>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6" w15:restartNumberingAfterBreak="0">
    <w:nsid w:val="11CB5551"/>
    <w:multiLevelType w:val="hybridMultilevel"/>
    <w:tmpl w:val="FFFFFFFF"/>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24FA3A12"/>
    <w:multiLevelType w:val="hybridMultilevel"/>
    <w:tmpl w:val="FFFFFFFF"/>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8" w15:restartNumberingAfterBreak="0">
    <w:nsid w:val="2BA16D5C"/>
    <w:multiLevelType w:val="multilevel"/>
    <w:tmpl w:val="FFFFFFFF"/>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9" w15:restartNumberingAfterBreak="0">
    <w:nsid w:val="2C89474E"/>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321C0DC5"/>
    <w:multiLevelType w:val="multilevel"/>
    <w:tmpl w:val="FFFFFFFF"/>
    <w:lvl w:ilvl="0">
      <w:start w:val="1"/>
      <w:numFmt w:val="decimal"/>
      <w:lvlText w:val="%1.0"/>
      <w:lvlJc w:val="left"/>
      <w:pPr>
        <w:ind w:left="432" w:hanging="432"/>
      </w:pPr>
      <w:rPr>
        <w:rFonts w:cs="Times New Roman" w:hint="default"/>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1" w15:restartNumberingAfterBreak="0">
    <w:nsid w:val="32BF17E8"/>
    <w:multiLevelType w:val="hybridMultilevel"/>
    <w:tmpl w:val="FFFFFFFF"/>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45D10A9"/>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FC81421"/>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45D830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7864F5"/>
    <w:multiLevelType w:val="hybridMultilevel"/>
    <w:tmpl w:val="FFFFFFFF"/>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F44182C"/>
    <w:multiLevelType w:val="hybridMultilevel"/>
    <w:tmpl w:val="FFFFFFFF"/>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38E4577"/>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61DA25AD"/>
    <w:multiLevelType w:val="multilevel"/>
    <w:tmpl w:val="FFFFFFFF"/>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9" w15:restartNumberingAfterBreak="0">
    <w:nsid w:val="62233511"/>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68B65AF0"/>
    <w:multiLevelType w:val="multilevel"/>
    <w:tmpl w:val="FFFFFFFF"/>
    <w:lvl w:ilvl="0">
      <w:start w:val="1"/>
      <w:numFmt w:val="decimal"/>
      <w:lvlText w:val="%1.0"/>
      <w:lvlJc w:val="left"/>
      <w:pPr>
        <w:ind w:left="432" w:hanging="432"/>
      </w:pPr>
      <w:rPr>
        <w:rFonts w:cs="Times New Roman" w:hint="default"/>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31" w15:restartNumberingAfterBreak="0">
    <w:nsid w:val="6C2A5CAE"/>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6C8F08CF"/>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36B2260"/>
    <w:multiLevelType w:val="hybridMultilevel"/>
    <w:tmpl w:val="FFFFFFFF"/>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36C40E3"/>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741643F3"/>
    <w:multiLevelType w:val="hybridMultilevel"/>
    <w:tmpl w:val="FFFFFFFF"/>
    <w:lvl w:ilvl="0" w:tplc="0414000F">
      <w:start w:val="1"/>
      <w:numFmt w:val="decimal"/>
      <w:lvlText w:val="%1."/>
      <w:lvlJc w:val="left"/>
      <w:pPr>
        <w:ind w:left="720" w:hanging="360"/>
      </w:pPr>
      <w:rPr>
        <w:rFonts w:cs="Times New Roman"/>
      </w:rPr>
    </w:lvl>
    <w:lvl w:ilvl="1" w:tplc="04140019" w:tentative="1">
      <w:start w:val="1"/>
      <w:numFmt w:val="lowerLetter"/>
      <w:lvlText w:val="%2."/>
      <w:lvlJc w:val="left"/>
      <w:pPr>
        <w:ind w:left="1440" w:hanging="360"/>
      </w:pPr>
      <w:rPr>
        <w:rFonts w:cs="Times New Roman"/>
      </w:rPr>
    </w:lvl>
    <w:lvl w:ilvl="2" w:tplc="0414001B" w:tentative="1">
      <w:start w:val="1"/>
      <w:numFmt w:val="lowerRoman"/>
      <w:lvlText w:val="%3."/>
      <w:lvlJc w:val="right"/>
      <w:pPr>
        <w:ind w:left="2160" w:hanging="180"/>
      </w:pPr>
      <w:rPr>
        <w:rFonts w:cs="Times New Roman"/>
      </w:rPr>
    </w:lvl>
    <w:lvl w:ilvl="3" w:tplc="0414000F" w:tentative="1">
      <w:start w:val="1"/>
      <w:numFmt w:val="decimal"/>
      <w:lvlText w:val="%4."/>
      <w:lvlJc w:val="left"/>
      <w:pPr>
        <w:ind w:left="2880" w:hanging="360"/>
      </w:pPr>
      <w:rPr>
        <w:rFonts w:cs="Times New Roman"/>
      </w:rPr>
    </w:lvl>
    <w:lvl w:ilvl="4" w:tplc="04140019" w:tentative="1">
      <w:start w:val="1"/>
      <w:numFmt w:val="lowerLetter"/>
      <w:lvlText w:val="%5."/>
      <w:lvlJc w:val="left"/>
      <w:pPr>
        <w:ind w:left="3600" w:hanging="360"/>
      </w:pPr>
      <w:rPr>
        <w:rFonts w:cs="Times New Roman"/>
      </w:rPr>
    </w:lvl>
    <w:lvl w:ilvl="5" w:tplc="0414001B" w:tentative="1">
      <w:start w:val="1"/>
      <w:numFmt w:val="lowerRoman"/>
      <w:lvlText w:val="%6."/>
      <w:lvlJc w:val="right"/>
      <w:pPr>
        <w:ind w:left="4320" w:hanging="180"/>
      </w:pPr>
      <w:rPr>
        <w:rFonts w:cs="Times New Roman"/>
      </w:rPr>
    </w:lvl>
    <w:lvl w:ilvl="6" w:tplc="0414000F" w:tentative="1">
      <w:start w:val="1"/>
      <w:numFmt w:val="decimal"/>
      <w:lvlText w:val="%7."/>
      <w:lvlJc w:val="left"/>
      <w:pPr>
        <w:ind w:left="5040" w:hanging="360"/>
      </w:pPr>
      <w:rPr>
        <w:rFonts w:cs="Times New Roman"/>
      </w:rPr>
    </w:lvl>
    <w:lvl w:ilvl="7" w:tplc="04140019" w:tentative="1">
      <w:start w:val="1"/>
      <w:numFmt w:val="lowerLetter"/>
      <w:lvlText w:val="%8."/>
      <w:lvlJc w:val="left"/>
      <w:pPr>
        <w:ind w:left="5760" w:hanging="360"/>
      </w:pPr>
      <w:rPr>
        <w:rFonts w:cs="Times New Roman"/>
      </w:rPr>
    </w:lvl>
    <w:lvl w:ilvl="8" w:tplc="0414001B" w:tentative="1">
      <w:start w:val="1"/>
      <w:numFmt w:val="lowerRoman"/>
      <w:lvlText w:val="%9."/>
      <w:lvlJc w:val="right"/>
      <w:pPr>
        <w:ind w:left="6480" w:hanging="180"/>
      </w:pPr>
      <w:rPr>
        <w:rFonts w:cs="Times New Roman"/>
      </w:rPr>
    </w:lvl>
  </w:abstractNum>
  <w:abstractNum w:abstractNumId="36" w15:restartNumberingAfterBreak="0">
    <w:nsid w:val="756B5377"/>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82038EF"/>
    <w:multiLevelType w:val="hybridMultilevel"/>
    <w:tmpl w:val="FFFFFFFF"/>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880210B"/>
    <w:multiLevelType w:val="hybridMultilevel"/>
    <w:tmpl w:val="FFFFFFFF"/>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A5D1D1F"/>
    <w:multiLevelType w:val="hybridMultilevel"/>
    <w:tmpl w:val="FFFFFFFF"/>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rPr>
        <w:rFonts w:cs="Times New Roman"/>
      </w:rPr>
    </w:lvl>
    <w:lvl w:ilvl="2" w:tplc="0414001B" w:tentative="1">
      <w:start w:val="1"/>
      <w:numFmt w:val="lowerRoman"/>
      <w:lvlText w:val="%3."/>
      <w:lvlJc w:val="right"/>
      <w:pPr>
        <w:ind w:left="2160" w:hanging="180"/>
      </w:pPr>
      <w:rPr>
        <w:rFonts w:cs="Times New Roman"/>
      </w:rPr>
    </w:lvl>
    <w:lvl w:ilvl="3" w:tplc="0414000F" w:tentative="1">
      <w:start w:val="1"/>
      <w:numFmt w:val="decimal"/>
      <w:lvlText w:val="%4."/>
      <w:lvlJc w:val="left"/>
      <w:pPr>
        <w:ind w:left="2880" w:hanging="360"/>
      </w:pPr>
      <w:rPr>
        <w:rFonts w:cs="Times New Roman"/>
      </w:rPr>
    </w:lvl>
    <w:lvl w:ilvl="4" w:tplc="04140019" w:tentative="1">
      <w:start w:val="1"/>
      <w:numFmt w:val="lowerLetter"/>
      <w:lvlText w:val="%5."/>
      <w:lvlJc w:val="left"/>
      <w:pPr>
        <w:ind w:left="3600" w:hanging="360"/>
      </w:pPr>
      <w:rPr>
        <w:rFonts w:cs="Times New Roman"/>
      </w:rPr>
    </w:lvl>
    <w:lvl w:ilvl="5" w:tplc="0414001B" w:tentative="1">
      <w:start w:val="1"/>
      <w:numFmt w:val="lowerRoman"/>
      <w:lvlText w:val="%6."/>
      <w:lvlJc w:val="right"/>
      <w:pPr>
        <w:ind w:left="4320" w:hanging="180"/>
      </w:pPr>
      <w:rPr>
        <w:rFonts w:cs="Times New Roman"/>
      </w:rPr>
    </w:lvl>
    <w:lvl w:ilvl="6" w:tplc="0414000F" w:tentative="1">
      <w:start w:val="1"/>
      <w:numFmt w:val="decimal"/>
      <w:lvlText w:val="%7."/>
      <w:lvlJc w:val="left"/>
      <w:pPr>
        <w:ind w:left="5040" w:hanging="360"/>
      </w:pPr>
      <w:rPr>
        <w:rFonts w:cs="Times New Roman"/>
      </w:rPr>
    </w:lvl>
    <w:lvl w:ilvl="7" w:tplc="04140019" w:tentative="1">
      <w:start w:val="1"/>
      <w:numFmt w:val="lowerLetter"/>
      <w:lvlText w:val="%8."/>
      <w:lvlJc w:val="left"/>
      <w:pPr>
        <w:ind w:left="5760" w:hanging="360"/>
      </w:pPr>
      <w:rPr>
        <w:rFonts w:cs="Times New Roman"/>
      </w:rPr>
    </w:lvl>
    <w:lvl w:ilvl="8" w:tplc="0414001B" w:tentative="1">
      <w:start w:val="1"/>
      <w:numFmt w:val="lowerRoman"/>
      <w:lvlText w:val="%9."/>
      <w:lvlJc w:val="right"/>
      <w:pPr>
        <w:ind w:left="6480" w:hanging="180"/>
      </w:pPr>
      <w:rPr>
        <w:rFonts w:cs="Times New Roman"/>
      </w:rPr>
    </w:lvl>
  </w:abstractNum>
  <w:abstractNum w:abstractNumId="40" w15:restartNumberingAfterBreak="0">
    <w:nsid w:val="7D7F562C"/>
    <w:multiLevelType w:val="hybridMultilevel"/>
    <w:tmpl w:val="FFFFFFFF"/>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4328922">
    <w:abstractNumId w:val="9"/>
  </w:num>
  <w:num w:numId="2" w16cid:durableId="189295851">
    <w:abstractNumId w:val="7"/>
  </w:num>
  <w:num w:numId="3" w16cid:durableId="893155189">
    <w:abstractNumId w:val="6"/>
  </w:num>
  <w:num w:numId="4" w16cid:durableId="591744661">
    <w:abstractNumId w:val="5"/>
  </w:num>
  <w:num w:numId="5" w16cid:durableId="1848322288">
    <w:abstractNumId w:val="4"/>
  </w:num>
  <w:num w:numId="6" w16cid:durableId="1017660074">
    <w:abstractNumId w:val="8"/>
  </w:num>
  <w:num w:numId="7" w16cid:durableId="1067189997">
    <w:abstractNumId w:val="3"/>
  </w:num>
  <w:num w:numId="8" w16cid:durableId="1419521554">
    <w:abstractNumId w:val="2"/>
  </w:num>
  <w:num w:numId="9" w16cid:durableId="624312831">
    <w:abstractNumId w:val="1"/>
  </w:num>
  <w:num w:numId="10" w16cid:durableId="582571352">
    <w:abstractNumId w:val="0"/>
  </w:num>
  <w:num w:numId="11" w16cid:durableId="1620601614">
    <w:abstractNumId w:val="35"/>
  </w:num>
  <w:num w:numId="12" w16cid:durableId="872499104">
    <w:abstractNumId w:val="11"/>
  </w:num>
  <w:num w:numId="13" w16cid:durableId="463088373">
    <w:abstractNumId w:val="39"/>
  </w:num>
  <w:num w:numId="14" w16cid:durableId="1075393544">
    <w:abstractNumId w:val="15"/>
  </w:num>
  <w:num w:numId="15" w16cid:durableId="1304966022">
    <w:abstractNumId w:val="15"/>
  </w:num>
  <w:num w:numId="16" w16cid:durableId="1707676311">
    <w:abstractNumId w:val="28"/>
  </w:num>
  <w:num w:numId="17" w16cid:durableId="173277646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9650366">
    <w:abstractNumId w:val="20"/>
  </w:num>
  <w:num w:numId="19" w16cid:durableId="1759643061">
    <w:abstractNumId w:val="30"/>
  </w:num>
  <w:num w:numId="20" w16cid:durableId="370691054">
    <w:abstractNumId w:val="18"/>
  </w:num>
  <w:num w:numId="21" w16cid:durableId="1066152229">
    <w:abstractNumId w:val="10"/>
  </w:num>
  <w:num w:numId="22" w16cid:durableId="588536977">
    <w:abstractNumId w:val="29"/>
  </w:num>
  <w:num w:numId="23" w16cid:durableId="1686204732">
    <w:abstractNumId w:val="17"/>
  </w:num>
  <w:num w:numId="24" w16cid:durableId="1704791163">
    <w:abstractNumId w:val="22"/>
  </w:num>
  <w:num w:numId="25" w16cid:durableId="1872841886">
    <w:abstractNumId w:val="23"/>
  </w:num>
  <w:num w:numId="26" w16cid:durableId="180512610">
    <w:abstractNumId w:val="21"/>
  </w:num>
  <w:num w:numId="27" w16cid:durableId="1835418408">
    <w:abstractNumId w:val="19"/>
  </w:num>
  <w:num w:numId="28" w16cid:durableId="566309931">
    <w:abstractNumId w:val="40"/>
  </w:num>
  <w:num w:numId="29" w16cid:durableId="305353249">
    <w:abstractNumId w:val="31"/>
  </w:num>
  <w:num w:numId="30" w16cid:durableId="2110421744">
    <w:abstractNumId w:val="36"/>
  </w:num>
  <w:num w:numId="31" w16cid:durableId="346442177">
    <w:abstractNumId w:val="16"/>
  </w:num>
  <w:num w:numId="32" w16cid:durableId="1095588327">
    <w:abstractNumId w:val="34"/>
  </w:num>
  <w:num w:numId="33" w16cid:durableId="1166939223">
    <w:abstractNumId w:val="24"/>
  </w:num>
  <w:num w:numId="34" w16cid:durableId="2143955788">
    <w:abstractNumId w:val="13"/>
  </w:num>
  <w:num w:numId="35" w16cid:durableId="883758079">
    <w:abstractNumId w:val="32"/>
  </w:num>
  <w:num w:numId="36" w16cid:durableId="1590962620">
    <w:abstractNumId w:val="14"/>
  </w:num>
  <w:num w:numId="37" w16cid:durableId="1316644112">
    <w:abstractNumId w:val="27"/>
  </w:num>
  <w:num w:numId="38" w16cid:durableId="1400320726">
    <w:abstractNumId w:val="25"/>
  </w:num>
  <w:num w:numId="39" w16cid:durableId="184756393">
    <w:abstractNumId w:val="33"/>
  </w:num>
  <w:num w:numId="40" w16cid:durableId="495652671">
    <w:abstractNumId w:val="38"/>
  </w:num>
  <w:num w:numId="41" w16cid:durableId="371155510">
    <w:abstractNumId w:val="26"/>
  </w:num>
  <w:num w:numId="42" w16cid:durableId="81948548">
    <w:abstractNumId w:val="37"/>
  </w:num>
  <w:num w:numId="43" w16cid:durableId="8541527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15166"/>
    <w:rsid w:val="00020796"/>
    <w:rsid w:val="000213E9"/>
    <w:rsid w:val="000258C2"/>
    <w:rsid w:val="00025D53"/>
    <w:rsid w:val="00026E49"/>
    <w:rsid w:val="00052E65"/>
    <w:rsid w:val="0006106E"/>
    <w:rsid w:val="0006413E"/>
    <w:rsid w:val="00070F9A"/>
    <w:rsid w:val="000740AF"/>
    <w:rsid w:val="00076848"/>
    <w:rsid w:val="00086D0D"/>
    <w:rsid w:val="0009291F"/>
    <w:rsid w:val="00094630"/>
    <w:rsid w:val="0009737E"/>
    <w:rsid w:val="000A01EA"/>
    <w:rsid w:val="000A16C6"/>
    <w:rsid w:val="000A1E69"/>
    <w:rsid w:val="000A379C"/>
    <w:rsid w:val="000B0D99"/>
    <w:rsid w:val="000B11E5"/>
    <w:rsid w:val="000B1F7A"/>
    <w:rsid w:val="000B5A64"/>
    <w:rsid w:val="000C5EAA"/>
    <w:rsid w:val="000E0519"/>
    <w:rsid w:val="000E5FC1"/>
    <w:rsid w:val="000F26AD"/>
    <w:rsid w:val="000F59A9"/>
    <w:rsid w:val="000F66BC"/>
    <w:rsid w:val="001015FE"/>
    <w:rsid w:val="0010167C"/>
    <w:rsid w:val="00101DB4"/>
    <w:rsid w:val="0010304C"/>
    <w:rsid w:val="00103AAD"/>
    <w:rsid w:val="0010418B"/>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1BB2"/>
    <w:rsid w:val="001720C6"/>
    <w:rsid w:val="00172455"/>
    <w:rsid w:val="00183FBF"/>
    <w:rsid w:val="00187247"/>
    <w:rsid w:val="0019127E"/>
    <w:rsid w:val="001B067A"/>
    <w:rsid w:val="001B0DCE"/>
    <w:rsid w:val="001B16B4"/>
    <w:rsid w:val="001B2CD3"/>
    <w:rsid w:val="001B3556"/>
    <w:rsid w:val="001B5918"/>
    <w:rsid w:val="001B7192"/>
    <w:rsid w:val="001B787C"/>
    <w:rsid w:val="001C1EE0"/>
    <w:rsid w:val="001D1A67"/>
    <w:rsid w:val="001D2B8B"/>
    <w:rsid w:val="001D7518"/>
    <w:rsid w:val="001E16EE"/>
    <w:rsid w:val="001E3B16"/>
    <w:rsid w:val="001F699F"/>
    <w:rsid w:val="00201DF7"/>
    <w:rsid w:val="002034B9"/>
    <w:rsid w:val="0020512C"/>
    <w:rsid w:val="00213747"/>
    <w:rsid w:val="00214E29"/>
    <w:rsid w:val="00215305"/>
    <w:rsid w:val="00222BC2"/>
    <w:rsid w:val="00222CB6"/>
    <w:rsid w:val="00223851"/>
    <w:rsid w:val="00224F9F"/>
    <w:rsid w:val="002278CF"/>
    <w:rsid w:val="002334C2"/>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1468"/>
    <w:rsid w:val="002A787D"/>
    <w:rsid w:val="002B1873"/>
    <w:rsid w:val="002B2D0A"/>
    <w:rsid w:val="002B35BC"/>
    <w:rsid w:val="002B3D50"/>
    <w:rsid w:val="002C0E13"/>
    <w:rsid w:val="002C1816"/>
    <w:rsid w:val="002C4212"/>
    <w:rsid w:val="002C42A6"/>
    <w:rsid w:val="002D17EB"/>
    <w:rsid w:val="002D7FA6"/>
    <w:rsid w:val="002E053F"/>
    <w:rsid w:val="002E3B2F"/>
    <w:rsid w:val="002E7521"/>
    <w:rsid w:val="002F1AEB"/>
    <w:rsid w:val="002F42FE"/>
    <w:rsid w:val="002F6869"/>
    <w:rsid w:val="002F7132"/>
    <w:rsid w:val="003045EA"/>
    <w:rsid w:val="0030707B"/>
    <w:rsid w:val="00323230"/>
    <w:rsid w:val="00323ADE"/>
    <w:rsid w:val="00326842"/>
    <w:rsid w:val="00330744"/>
    <w:rsid w:val="00331E94"/>
    <w:rsid w:val="003325E5"/>
    <w:rsid w:val="00335106"/>
    <w:rsid w:val="00342252"/>
    <w:rsid w:val="003432A7"/>
    <w:rsid w:val="00343F67"/>
    <w:rsid w:val="00345AE0"/>
    <w:rsid w:val="003525FB"/>
    <w:rsid w:val="00352F7C"/>
    <w:rsid w:val="00353753"/>
    <w:rsid w:val="00354F9D"/>
    <w:rsid w:val="00357AA4"/>
    <w:rsid w:val="00363FC0"/>
    <w:rsid w:val="003648C1"/>
    <w:rsid w:val="00371F92"/>
    <w:rsid w:val="003749B0"/>
    <w:rsid w:val="0037593C"/>
    <w:rsid w:val="0037613D"/>
    <w:rsid w:val="003803A3"/>
    <w:rsid w:val="00383A23"/>
    <w:rsid w:val="0038599E"/>
    <w:rsid w:val="00387435"/>
    <w:rsid w:val="003922B0"/>
    <w:rsid w:val="003A2570"/>
    <w:rsid w:val="003A4622"/>
    <w:rsid w:val="003A4843"/>
    <w:rsid w:val="003A4872"/>
    <w:rsid w:val="003B1394"/>
    <w:rsid w:val="003C1227"/>
    <w:rsid w:val="003D387F"/>
    <w:rsid w:val="003F0B17"/>
    <w:rsid w:val="003F39AA"/>
    <w:rsid w:val="003F6F13"/>
    <w:rsid w:val="0040242E"/>
    <w:rsid w:val="00407BF3"/>
    <w:rsid w:val="00407FCA"/>
    <w:rsid w:val="0041433E"/>
    <w:rsid w:val="00424468"/>
    <w:rsid w:val="00424544"/>
    <w:rsid w:val="00425AC8"/>
    <w:rsid w:val="00426D00"/>
    <w:rsid w:val="00433688"/>
    <w:rsid w:val="004466FF"/>
    <w:rsid w:val="0045309B"/>
    <w:rsid w:val="00453F7B"/>
    <w:rsid w:val="004622E6"/>
    <w:rsid w:val="0046330E"/>
    <w:rsid w:val="00463FAD"/>
    <w:rsid w:val="0047070E"/>
    <w:rsid w:val="0048742D"/>
    <w:rsid w:val="004903CA"/>
    <w:rsid w:val="004A38CF"/>
    <w:rsid w:val="004A4132"/>
    <w:rsid w:val="004A4C27"/>
    <w:rsid w:val="004A4CE3"/>
    <w:rsid w:val="004A6943"/>
    <w:rsid w:val="004B0D63"/>
    <w:rsid w:val="004B32E6"/>
    <w:rsid w:val="004B5E91"/>
    <w:rsid w:val="004C08C6"/>
    <w:rsid w:val="004C2622"/>
    <w:rsid w:val="004C52F2"/>
    <w:rsid w:val="004C6C9D"/>
    <w:rsid w:val="004C7BA6"/>
    <w:rsid w:val="004D0DB5"/>
    <w:rsid w:val="004D4070"/>
    <w:rsid w:val="004E1066"/>
    <w:rsid w:val="004E224A"/>
    <w:rsid w:val="004F22DE"/>
    <w:rsid w:val="004F3872"/>
    <w:rsid w:val="004F49BB"/>
    <w:rsid w:val="004F4A76"/>
    <w:rsid w:val="004F5264"/>
    <w:rsid w:val="004F5543"/>
    <w:rsid w:val="0050241D"/>
    <w:rsid w:val="00503A37"/>
    <w:rsid w:val="00506691"/>
    <w:rsid w:val="00515964"/>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92476"/>
    <w:rsid w:val="005A7B2F"/>
    <w:rsid w:val="005B37DB"/>
    <w:rsid w:val="005B7B42"/>
    <w:rsid w:val="005C7785"/>
    <w:rsid w:val="005D0925"/>
    <w:rsid w:val="005D4CE9"/>
    <w:rsid w:val="005D7A7C"/>
    <w:rsid w:val="005D7BAE"/>
    <w:rsid w:val="005E0489"/>
    <w:rsid w:val="005E4A95"/>
    <w:rsid w:val="005E5808"/>
    <w:rsid w:val="005F79BE"/>
    <w:rsid w:val="0060104D"/>
    <w:rsid w:val="00607FD1"/>
    <w:rsid w:val="00610910"/>
    <w:rsid w:val="00612C4D"/>
    <w:rsid w:val="006349B9"/>
    <w:rsid w:val="00634B1A"/>
    <w:rsid w:val="00637207"/>
    <w:rsid w:val="006436FC"/>
    <w:rsid w:val="006473D2"/>
    <w:rsid w:val="00657FC8"/>
    <w:rsid w:val="0066287A"/>
    <w:rsid w:val="0066549F"/>
    <w:rsid w:val="00666373"/>
    <w:rsid w:val="00674E34"/>
    <w:rsid w:val="00675EC7"/>
    <w:rsid w:val="00676BF9"/>
    <w:rsid w:val="00683715"/>
    <w:rsid w:val="00684922"/>
    <w:rsid w:val="00691463"/>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5F38"/>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42A0"/>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3460"/>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156B0"/>
    <w:rsid w:val="009217D2"/>
    <w:rsid w:val="00923045"/>
    <w:rsid w:val="009416B6"/>
    <w:rsid w:val="00942977"/>
    <w:rsid w:val="00943F39"/>
    <w:rsid w:val="00946261"/>
    <w:rsid w:val="009506E4"/>
    <w:rsid w:val="00951E45"/>
    <w:rsid w:val="00955329"/>
    <w:rsid w:val="00956D5C"/>
    <w:rsid w:val="00962690"/>
    <w:rsid w:val="00965EC1"/>
    <w:rsid w:val="00966A96"/>
    <w:rsid w:val="00967660"/>
    <w:rsid w:val="00970E79"/>
    <w:rsid w:val="00971BEB"/>
    <w:rsid w:val="00972522"/>
    <w:rsid w:val="009743FD"/>
    <w:rsid w:val="00974F33"/>
    <w:rsid w:val="00975788"/>
    <w:rsid w:val="009758A0"/>
    <w:rsid w:val="00975ED4"/>
    <w:rsid w:val="00976E71"/>
    <w:rsid w:val="009873C8"/>
    <w:rsid w:val="009902B2"/>
    <w:rsid w:val="00991292"/>
    <w:rsid w:val="0099615A"/>
    <w:rsid w:val="00997D9A"/>
    <w:rsid w:val="009A386B"/>
    <w:rsid w:val="009B0879"/>
    <w:rsid w:val="009C0B80"/>
    <w:rsid w:val="009C337A"/>
    <w:rsid w:val="009D4C67"/>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80840"/>
    <w:rsid w:val="00A86EB4"/>
    <w:rsid w:val="00A904FE"/>
    <w:rsid w:val="00A96654"/>
    <w:rsid w:val="00A97C26"/>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044BC"/>
    <w:rsid w:val="00B10A6E"/>
    <w:rsid w:val="00B17D93"/>
    <w:rsid w:val="00B207E7"/>
    <w:rsid w:val="00B22B63"/>
    <w:rsid w:val="00B22CD3"/>
    <w:rsid w:val="00B25608"/>
    <w:rsid w:val="00B266CB"/>
    <w:rsid w:val="00B33323"/>
    <w:rsid w:val="00B42652"/>
    <w:rsid w:val="00B443A8"/>
    <w:rsid w:val="00B50CD3"/>
    <w:rsid w:val="00B55D76"/>
    <w:rsid w:val="00B5652A"/>
    <w:rsid w:val="00B6205F"/>
    <w:rsid w:val="00B64902"/>
    <w:rsid w:val="00B66624"/>
    <w:rsid w:val="00B70DFA"/>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17"/>
    <w:rsid w:val="00C222C8"/>
    <w:rsid w:val="00C255C2"/>
    <w:rsid w:val="00C25E5D"/>
    <w:rsid w:val="00C30A75"/>
    <w:rsid w:val="00C33B83"/>
    <w:rsid w:val="00C37E3C"/>
    <w:rsid w:val="00C4108E"/>
    <w:rsid w:val="00C44EAA"/>
    <w:rsid w:val="00C51465"/>
    <w:rsid w:val="00C557AD"/>
    <w:rsid w:val="00C56F8B"/>
    <w:rsid w:val="00C642BF"/>
    <w:rsid w:val="00C7000B"/>
    <w:rsid w:val="00C74027"/>
    <w:rsid w:val="00C75D38"/>
    <w:rsid w:val="00C769B2"/>
    <w:rsid w:val="00C90D42"/>
    <w:rsid w:val="00C9671C"/>
    <w:rsid w:val="00C97F72"/>
    <w:rsid w:val="00CA1D16"/>
    <w:rsid w:val="00CB6C26"/>
    <w:rsid w:val="00CC0721"/>
    <w:rsid w:val="00CC19BF"/>
    <w:rsid w:val="00CC2E61"/>
    <w:rsid w:val="00CC793F"/>
    <w:rsid w:val="00CD1D7C"/>
    <w:rsid w:val="00CD24B8"/>
    <w:rsid w:val="00CD2786"/>
    <w:rsid w:val="00CD51C6"/>
    <w:rsid w:val="00CD5706"/>
    <w:rsid w:val="00CE0DE6"/>
    <w:rsid w:val="00CE47AA"/>
    <w:rsid w:val="00CE5DD0"/>
    <w:rsid w:val="00CE6639"/>
    <w:rsid w:val="00CF04C0"/>
    <w:rsid w:val="00CF5782"/>
    <w:rsid w:val="00D0346E"/>
    <w:rsid w:val="00D04080"/>
    <w:rsid w:val="00D07F87"/>
    <w:rsid w:val="00D11EEE"/>
    <w:rsid w:val="00D13BD1"/>
    <w:rsid w:val="00D2140C"/>
    <w:rsid w:val="00D227A5"/>
    <w:rsid w:val="00D27F66"/>
    <w:rsid w:val="00D335FF"/>
    <w:rsid w:val="00D37C4A"/>
    <w:rsid w:val="00D44666"/>
    <w:rsid w:val="00D46DA1"/>
    <w:rsid w:val="00D47EE1"/>
    <w:rsid w:val="00D53340"/>
    <w:rsid w:val="00D53B82"/>
    <w:rsid w:val="00D562AB"/>
    <w:rsid w:val="00D57CA6"/>
    <w:rsid w:val="00D64147"/>
    <w:rsid w:val="00D702C5"/>
    <w:rsid w:val="00D72189"/>
    <w:rsid w:val="00D72DD2"/>
    <w:rsid w:val="00D76449"/>
    <w:rsid w:val="00D767C7"/>
    <w:rsid w:val="00D775E9"/>
    <w:rsid w:val="00D934AD"/>
    <w:rsid w:val="00D94764"/>
    <w:rsid w:val="00D9672D"/>
    <w:rsid w:val="00DA2044"/>
    <w:rsid w:val="00DB0CC3"/>
    <w:rsid w:val="00DB33CF"/>
    <w:rsid w:val="00DB3F76"/>
    <w:rsid w:val="00DB7828"/>
    <w:rsid w:val="00DC012B"/>
    <w:rsid w:val="00DC6797"/>
    <w:rsid w:val="00DD065F"/>
    <w:rsid w:val="00DE129C"/>
    <w:rsid w:val="00DF2BD2"/>
    <w:rsid w:val="00DF68D3"/>
    <w:rsid w:val="00E01529"/>
    <w:rsid w:val="00E02200"/>
    <w:rsid w:val="00E02A63"/>
    <w:rsid w:val="00E02BE3"/>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95E86"/>
    <w:rsid w:val="00EA0B66"/>
    <w:rsid w:val="00EA1F84"/>
    <w:rsid w:val="00EA2B9B"/>
    <w:rsid w:val="00EA4C36"/>
    <w:rsid w:val="00EA5FD9"/>
    <w:rsid w:val="00EB4DC8"/>
    <w:rsid w:val="00EB682B"/>
    <w:rsid w:val="00EB7DD2"/>
    <w:rsid w:val="00EC0154"/>
    <w:rsid w:val="00EC1F31"/>
    <w:rsid w:val="00EC40C6"/>
    <w:rsid w:val="00EC7C19"/>
    <w:rsid w:val="00ED2382"/>
    <w:rsid w:val="00ED346C"/>
    <w:rsid w:val="00ED74AA"/>
    <w:rsid w:val="00EE03F8"/>
    <w:rsid w:val="00EE2A26"/>
    <w:rsid w:val="00EE34B1"/>
    <w:rsid w:val="00EE52D2"/>
    <w:rsid w:val="00EE6510"/>
    <w:rsid w:val="00EF0DC1"/>
    <w:rsid w:val="00EF55AF"/>
    <w:rsid w:val="00EF74C2"/>
    <w:rsid w:val="00F00668"/>
    <w:rsid w:val="00F04B65"/>
    <w:rsid w:val="00F13AF8"/>
    <w:rsid w:val="00F13EB4"/>
    <w:rsid w:val="00F21607"/>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A0BEB"/>
    <w:rsid w:val="00FB355D"/>
    <w:rsid w:val="00FB60A7"/>
    <w:rsid w:val="00FC2DEB"/>
    <w:rsid w:val="00FD111E"/>
    <w:rsid w:val="00FE402C"/>
    <w:rsid w:val="00FE54A9"/>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8329AA"/>
  <w14:defaultImageDpi w14:val="0"/>
  <w15:docId w15:val="{579CC2FF-4FBF-3445-8D7F-65548E32D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Overskrift1">
    <w:name w:val="heading 1"/>
    <w:basedOn w:val="Normal"/>
    <w:next w:val="Normal"/>
    <w:link w:val="Overskrift1Tegn"/>
    <w:uiPriority w:val="9"/>
    <w:qFormat/>
    <w:rsid w:val="00B33323"/>
    <w:pPr>
      <w:keepNext/>
      <w:numPr>
        <w:numId w:val="21"/>
      </w:numPr>
      <w:spacing w:before="240" w:after="60"/>
      <w:outlineLvl w:val="0"/>
    </w:pPr>
    <w:rPr>
      <w:rFonts w:asciiTheme="minorHAnsi" w:hAnsiTheme="minorHAnsi"/>
      <w:b/>
      <w:bCs/>
      <w:kern w:val="28"/>
      <w:sz w:val="36"/>
      <w:szCs w:val="28"/>
    </w:rPr>
  </w:style>
  <w:style w:type="paragraph" w:styleId="Overskrift2">
    <w:name w:val="heading 2"/>
    <w:basedOn w:val="Normal"/>
    <w:next w:val="Normal"/>
    <w:link w:val="Overskrift2Tegn"/>
    <w:uiPriority w:val="9"/>
    <w:qFormat/>
    <w:rsid w:val="00B33323"/>
    <w:pPr>
      <w:keepNext/>
      <w:numPr>
        <w:ilvl w:val="1"/>
        <w:numId w:val="21"/>
      </w:numPr>
      <w:spacing w:before="240" w:after="60"/>
      <w:outlineLvl w:val="1"/>
    </w:pPr>
    <w:rPr>
      <w:rFonts w:asciiTheme="minorHAnsi" w:hAnsiTheme="minorHAnsi" w:cs="Times New Roman"/>
      <w:b/>
      <w:bCs/>
      <w:iCs/>
      <w:sz w:val="32"/>
      <w:szCs w:val="28"/>
    </w:rPr>
  </w:style>
  <w:style w:type="paragraph" w:styleId="Overskrift3">
    <w:name w:val="heading 3"/>
    <w:basedOn w:val="Normal"/>
    <w:next w:val="Normal"/>
    <w:link w:val="Overskrift3Tegn"/>
    <w:uiPriority w:val="9"/>
    <w:qFormat/>
    <w:rsid w:val="00B33323"/>
    <w:pPr>
      <w:keepNext/>
      <w:numPr>
        <w:ilvl w:val="2"/>
        <w:numId w:val="21"/>
      </w:numPr>
      <w:spacing w:before="240" w:after="60"/>
      <w:outlineLvl w:val="2"/>
    </w:pPr>
    <w:rPr>
      <w:rFonts w:asciiTheme="minorHAnsi" w:hAnsiTheme="minorHAnsi" w:cs="Times New Roman"/>
      <w:b/>
      <w:bCs/>
      <w:sz w:val="28"/>
      <w:szCs w:val="26"/>
    </w:rPr>
  </w:style>
  <w:style w:type="paragraph" w:styleId="Overskrift4">
    <w:name w:val="heading 4"/>
    <w:basedOn w:val="Normal"/>
    <w:next w:val="Normal"/>
    <w:link w:val="Overskrift4Tegn"/>
    <w:uiPriority w:val="9"/>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uiPriority w:val="9"/>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uiPriority w:val="9"/>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uiPriority w:val="9"/>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uiPriority w:val="9"/>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uiPriority w:val="9"/>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Pr>
      <w:rFonts w:asciiTheme="majorHAnsi" w:eastAsiaTheme="majorEastAsia" w:hAnsiTheme="majorHAnsi" w:cstheme="majorBidi"/>
      <w:b/>
      <w:bCs/>
      <w:kern w:val="32"/>
      <w:sz w:val="32"/>
      <w:szCs w:val="32"/>
      <w:lang w:eastAsia="zh-CN" w:bidi="or-IN"/>
    </w:rPr>
  </w:style>
  <w:style w:type="character" w:customStyle="1" w:styleId="Overskrift2Tegn">
    <w:name w:val="Overskrift 2 Tegn"/>
    <w:basedOn w:val="Standardskriftforavsnitt"/>
    <w:link w:val="Overskrift2"/>
    <w:uiPriority w:val="9"/>
    <w:rsid w:val="00B33323"/>
    <w:rPr>
      <w:rFonts w:asciiTheme="minorHAnsi" w:hAnsiTheme="minorHAnsi"/>
      <w:b/>
      <w:sz w:val="28"/>
      <w:lang w:val="x-none" w:eastAsia="zh-CN"/>
    </w:rPr>
  </w:style>
  <w:style w:type="character" w:customStyle="1" w:styleId="Overskrift3Tegn">
    <w:name w:val="Overskrift 3 Tegn"/>
    <w:basedOn w:val="Standardskriftforavsnitt"/>
    <w:link w:val="Overskrift3"/>
    <w:uiPriority w:val="9"/>
    <w:rsid w:val="00B33323"/>
    <w:rPr>
      <w:rFonts w:asciiTheme="minorHAnsi" w:hAnsiTheme="minorHAnsi"/>
      <w:b/>
      <w:sz w:val="26"/>
      <w:lang w:val="x-none" w:eastAsia="zh-CN"/>
    </w:rPr>
  </w:style>
  <w:style w:type="character" w:customStyle="1" w:styleId="Overskrift4Tegn">
    <w:name w:val="Overskrift 4 Tegn"/>
    <w:basedOn w:val="Standardskriftforavsnitt"/>
    <w:link w:val="Overskrift4"/>
    <w:uiPriority w:val="9"/>
    <w:rsid w:val="00B33323"/>
    <w:rPr>
      <w:rFonts w:ascii="Calibri" w:hAnsi="Calibri"/>
      <w:b/>
      <w:sz w:val="28"/>
      <w:lang w:val="x-none" w:eastAsia="zh-CN"/>
    </w:rPr>
  </w:style>
  <w:style w:type="character" w:customStyle="1" w:styleId="Overskrift5Tegn">
    <w:name w:val="Overskrift 5 Tegn"/>
    <w:basedOn w:val="Standardskriftforavsnitt"/>
    <w:link w:val="Overskrift5"/>
    <w:uiPriority w:val="9"/>
    <w:rsid w:val="00B33323"/>
    <w:rPr>
      <w:rFonts w:ascii="Calibri" w:hAnsi="Calibri"/>
      <w:b/>
      <w:sz w:val="26"/>
      <w:lang w:val="x-none" w:eastAsia="zh-CN"/>
    </w:rPr>
  </w:style>
  <w:style w:type="character" w:customStyle="1" w:styleId="Overskrift6Tegn">
    <w:name w:val="Overskrift 6 Tegn"/>
    <w:basedOn w:val="Standardskriftforavsnitt"/>
    <w:link w:val="Overskrift6"/>
    <w:uiPriority w:val="9"/>
    <w:rsid w:val="004D0DB5"/>
    <w:rPr>
      <w:rFonts w:ascii="Calibri" w:hAnsi="Calibri"/>
      <w:b/>
      <w:sz w:val="22"/>
      <w:lang w:val="x-none" w:eastAsia="zh-CN"/>
    </w:rPr>
  </w:style>
  <w:style w:type="character" w:customStyle="1" w:styleId="Overskrift7Tegn">
    <w:name w:val="Overskrift 7 Tegn"/>
    <w:basedOn w:val="Standardskriftforavsnitt"/>
    <w:link w:val="Overskrift7"/>
    <w:uiPriority w:val="9"/>
    <w:semiHidden/>
    <w:rsid w:val="003D387F"/>
    <w:rPr>
      <w:rFonts w:ascii="Calibri" w:hAnsi="Calibri"/>
      <w:sz w:val="24"/>
      <w:lang w:val="x-none" w:eastAsia="zh-CN"/>
    </w:rPr>
  </w:style>
  <w:style w:type="character" w:customStyle="1" w:styleId="Overskrift8Tegn">
    <w:name w:val="Overskrift 8 Tegn"/>
    <w:basedOn w:val="Standardskriftforavsnitt"/>
    <w:link w:val="Overskrift8"/>
    <w:uiPriority w:val="9"/>
    <w:semiHidden/>
    <w:rsid w:val="003D387F"/>
    <w:rPr>
      <w:rFonts w:ascii="Calibri" w:hAnsi="Calibri"/>
      <w:i/>
      <w:sz w:val="24"/>
      <w:lang w:val="x-none" w:eastAsia="zh-CN"/>
    </w:rPr>
  </w:style>
  <w:style w:type="character" w:customStyle="1" w:styleId="Overskrift9Tegn">
    <w:name w:val="Overskrift 9 Tegn"/>
    <w:basedOn w:val="Standardskriftforavsnitt"/>
    <w:link w:val="Overskrift9"/>
    <w:uiPriority w:val="9"/>
    <w:semiHidden/>
    <w:rsid w:val="003D387F"/>
    <w:rPr>
      <w:rFonts w:ascii="Cambria" w:hAnsi="Cambria"/>
      <w:sz w:val="22"/>
      <w:lang w:val="x-none" w:eastAsia="zh-CN"/>
    </w:rPr>
  </w:style>
  <w:style w:type="paragraph" w:styleId="Topptekst">
    <w:name w:val="header"/>
    <w:basedOn w:val="Normal"/>
    <w:link w:val="TopptekstTegn"/>
    <w:uiPriority w:val="99"/>
    <w:pPr>
      <w:tabs>
        <w:tab w:val="center" w:pos="4153"/>
        <w:tab w:val="right" w:pos="8306"/>
      </w:tabs>
    </w:pPr>
  </w:style>
  <w:style w:type="character" w:customStyle="1" w:styleId="TopptekstTegn">
    <w:name w:val="Topptekst Tegn"/>
    <w:basedOn w:val="Standardskriftforavsnitt"/>
    <w:link w:val="Topptekst"/>
    <w:uiPriority w:val="99"/>
    <w:semiHidden/>
    <w:rPr>
      <w:rFonts w:cs="Sendnya"/>
      <w:sz w:val="24"/>
      <w:szCs w:val="24"/>
      <w:lang w:eastAsia="zh-CN" w:bidi="or-IN"/>
    </w:rPr>
  </w:style>
  <w:style w:type="paragraph" w:styleId="Bunntekst">
    <w:name w:val="footer"/>
    <w:basedOn w:val="Normal"/>
    <w:link w:val="BunntekstTegn"/>
    <w:uiPriority w:val="99"/>
    <w:pPr>
      <w:tabs>
        <w:tab w:val="center" w:pos="4153"/>
        <w:tab w:val="right" w:pos="8306"/>
      </w:tabs>
    </w:pPr>
  </w:style>
  <w:style w:type="character" w:customStyle="1" w:styleId="BunntekstTegn">
    <w:name w:val="Bunntekst Tegn"/>
    <w:basedOn w:val="Standardskriftforavsnitt"/>
    <w:link w:val="Bunntekst"/>
    <w:uiPriority w:val="99"/>
    <w:locked/>
    <w:rsid w:val="006349B9"/>
    <w:rPr>
      <w:sz w:val="24"/>
      <w:lang w:val="nb-NO" w:eastAsia="zh-CN"/>
    </w:rPr>
  </w:style>
  <w:style w:type="character" w:styleId="Sidetall">
    <w:name w:val="page number"/>
    <w:basedOn w:val="Standardskriftforavsnitt"/>
    <w:uiPriority w:val="99"/>
    <w:rsid w:val="00951E45"/>
    <w:rPr>
      <w:rFonts w:cs="Times New Roman"/>
    </w:rPr>
  </w:style>
  <w:style w:type="paragraph" w:styleId="Bobletekst">
    <w:name w:val="Balloon Text"/>
    <w:basedOn w:val="Normal"/>
    <w:link w:val="BobletekstTegn"/>
    <w:uiPriority w:val="99"/>
    <w:semiHidden/>
    <w:rsid w:val="003045EA"/>
    <w:rPr>
      <w:rFonts w:ascii="Tahoma" w:hAnsi="Tahoma" w:cs="Tahoma"/>
      <w:sz w:val="16"/>
      <w:szCs w:val="16"/>
    </w:rPr>
  </w:style>
  <w:style w:type="character" w:customStyle="1" w:styleId="BobletekstTegn">
    <w:name w:val="Bobletekst Tegn"/>
    <w:basedOn w:val="Standardskriftforavsnitt"/>
    <w:link w:val="Bobletekst"/>
    <w:uiPriority w:val="99"/>
    <w:semiHidden/>
    <w:rPr>
      <w:sz w:val="18"/>
      <w:szCs w:val="18"/>
      <w:lang w:eastAsia="zh-CN" w:bidi="or-IN"/>
    </w:rPr>
  </w:style>
  <w:style w:type="paragraph" w:styleId="Fotnotetekst">
    <w:name w:val="footnote text"/>
    <w:basedOn w:val="Normal"/>
    <w:link w:val="FotnotetekstTegn"/>
    <w:uiPriority w:val="99"/>
    <w:semiHidden/>
    <w:rsid w:val="00AA32D7"/>
    <w:rPr>
      <w:sz w:val="20"/>
      <w:szCs w:val="20"/>
    </w:rPr>
  </w:style>
  <w:style w:type="character" w:customStyle="1" w:styleId="FotnotetekstTegn">
    <w:name w:val="Fotnotetekst Tegn"/>
    <w:basedOn w:val="Standardskriftforavsnitt"/>
    <w:link w:val="Fotnotetekst"/>
    <w:uiPriority w:val="99"/>
    <w:semiHidden/>
    <w:rPr>
      <w:rFonts w:cs="Sendnya"/>
      <w:lang w:eastAsia="zh-CN" w:bidi="or-IN"/>
    </w:rPr>
  </w:style>
  <w:style w:type="character" w:styleId="Fotnotereferanse">
    <w:name w:val="footnote reference"/>
    <w:basedOn w:val="Standardskriftforavsnitt"/>
    <w:uiPriority w:val="99"/>
    <w:semiHidden/>
    <w:rsid w:val="00AA32D7"/>
    <w:rPr>
      <w:vertAlign w:val="superscript"/>
    </w:rPr>
  </w:style>
  <w:style w:type="character" w:styleId="Linjenummer">
    <w:name w:val="line number"/>
    <w:basedOn w:val="Standardskriftforavsnitt"/>
    <w:uiPriority w:val="99"/>
    <w:rsid w:val="00AE4055"/>
    <w:rPr>
      <w:rFonts w:cs="Times New Roman"/>
    </w:rPr>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basedOn w:val="Standardskriftforavsnitt"/>
    <w:uiPriority w:val="99"/>
    <w:rsid w:val="00BE42D3"/>
    <w:rPr>
      <w:color w:val="0000FF"/>
      <w:u w:val="single"/>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table" w:styleId="Tabellrutenett">
    <w:name w:val="Table Grid"/>
    <w:basedOn w:val="Vanligtabell"/>
    <w:uiPriority w:val="39"/>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imes New Roman"/>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 w:type="character" w:styleId="Fulgthyperkobling">
    <w:name w:val="FollowedHyperlink"/>
    <w:basedOn w:val="Standardskriftforavsnitt"/>
    <w:uiPriority w:val="99"/>
    <w:semiHidden/>
    <w:unhideWhenUsed/>
    <w:rsid w:val="00946261"/>
    <w:rPr>
      <w:rFonts w:cs="Times New Roman"/>
      <w:color w:val="954F72" w:themeColor="followedHyperlink"/>
      <w:u w:val="single"/>
    </w:rPr>
  </w:style>
  <w:style w:type="paragraph" w:styleId="Revisjon">
    <w:name w:val="Revision"/>
    <w:hidden/>
    <w:uiPriority w:val="99"/>
    <w:semiHidden/>
    <w:rsid w:val="00923045"/>
    <w:pPr>
      <w:spacing w:line="240" w:lineRule="auto"/>
    </w:pPr>
    <w:rPr>
      <w:rFonts w:cs="Sendnya"/>
      <w:sz w:val="24"/>
      <w:szCs w:val="24"/>
      <w:lang w:eastAsia="zh-CN" w:bidi="o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9968">
      <w:bodyDiv w:val="1"/>
      <w:marLeft w:val="0"/>
      <w:marRight w:val="0"/>
      <w:marTop w:val="0"/>
      <w:marBottom w:val="0"/>
      <w:divBdr>
        <w:top w:val="none" w:sz="0" w:space="0" w:color="auto"/>
        <w:left w:val="none" w:sz="0" w:space="0" w:color="auto"/>
        <w:bottom w:val="none" w:sz="0" w:space="0" w:color="auto"/>
        <w:right w:val="none" w:sz="0" w:space="0" w:color="auto"/>
      </w:divBdr>
    </w:div>
    <w:div w:id="251742340">
      <w:bodyDiv w:val="1"/>
      <w:marLeft w:val="0"/>
      <w:marRight w:val="0"/>
      <w:marTop w:val="0"/>
      <w:marBottom w:val="0"/>
      <w:divBdr>
        <w:top w:val="none" w:sz="0" w:space="0" w:color="auto"/>
        <w:left w:val="none" w:sz="0" w:space="0" w:color="auto"/>
        <w:bottom w:val="none" w:sz="0" w:space="0" w:color="auto"/>
        <w:right w:val="none" w:sz="0" w:space="0" w:color="auto"/>
      </w:divBdr>
    </w:div>
    <w:div w:id="772361982">
      <w:bodyDiv w:val="1"/>
      <w:marLeft w:val="0"/>
      <w:marRight w:val="0"/>
      <w:marTop w:val="0"/>
      <w:marBottom w:val="0"/>
      <w:divBdr>
        <w:top w:val="none" w:sz="0" w:space="0" w:color="auto"/>
        <w:left w:val="none" w:sz="0" w:space="0" w:color="auto"/>
        <w:bottom w:val="none" w:sz="0" w:space="0" w:color="auto"/>
        <w:right w:val="none" w:sz="0" w:space="0" w:color="auto"/>
      </w:divBdr>
    </w:div>
    <w:div w:id="1831485283">
      <w:bodyDiv w:val="1"/>
      <w:marLeft w:val="0"/>
      <w:marRight w:val="0"/>
      <w:marTop w:val="0"/>
      <w:marBottom w:val="0"/>
      <w:divBdr>
        <w:top w:val="none" w:sz="0" w:space="0" w:color="auto"/>
        <w:left w:val="none" w:sz="0" w:space="0" w:color="auto"/>
        <w:bottom w:val="none" w:sz="0" w:space="0" w:color="auto"/>
        <w:right w:val="none" w:sz="0" w:space="0" w:color="auto"/>
      </w:divBdr>
    </w:div>
    <w:div w:id="1913736072">
      <w:bodyDiv w:val="1"/>
      <w:marLeft w:val="0"/>
      <w:marRight w:val="0"/>
      <w:marTop w:val="0"/>
      <w:marBottom w:val="0"/>
      <w:divBdr>
        <w:top w:val="none" w:sz="0" w:space="0" w:color="auto"/>
        <w:left w:val="none" w:sz="0" w:space="0" w:color="auto"/>
        <w:bottom w:val="none" w:sz="0" w:space="0" w:color="auto"/>
        <w:right w:val="none" w:sz="0" w:space="0" w:color="auto"/>
      </w:divBdr>
    </w:div>
    <w:div w:id="2005082227">
      <w:marLeft w:val="0"/>
      <w:marRight w:val="0"/>
      <w:marTop w:val="0"/>
      <w:marBottom w:val="0"/>
      <w:divBdr>
        <w:top w:val="none" w:sz="0" w:space="0" w:color="auto"/>
        <w:left w:val="none" w:sz="0" w:space="0" w:color="auto"/>
        <w:bottom w:val="none" w:sz="0" w:space="0" w:color="auto"/>
        <w:right w:val="none" w:sz="0" w:space="0" w:color="auto"/>
      </w:divBdr>
      <w:divsChild>
        <w:div w:id="2005082229">
          <w:marLeft w:val="1166"/>
          <w:marRight w:val="0"/>
          <w:marTop w:val="96"/>
          <w:marBottom w:val="0"/>
          <w:divBdr>
            <w:top w:val="none" w:sz="0" w:space="0" w:color="auto"/>
            <w:left w:val="none" w:sz="0" w:space="0" w:color="auto"/>
            <w:bottom w:val="none" w:sz="0" w:space="0" w:color="auto"/>
            <w:right w:val="none" w:sz="0" w:space="0" w:color="auto"/>
          </w:divBdr>
        </w:div>
        <w:div w:id="2005082231">
          <w:marLeft w:val="547"/>
          <w:marRight w:val="0"/>
          <w:marTop w:val="115"/>
          <w:marBottom w:val="0"/>
          <w:divBdr>
            <w:top w:val="none" w:sz="0" w:space="0" w:color="auto"/>
            <w:left w:val="none" w:sz="0" w:space="0" w:color="auto"/>
            <w:bottom w:val="none" w:sz="0" w:space="0" w:color="auto"/>
            <w:right w:val="none" w:sz="0" w:space="0" w:color="auto"/>
          </w:divBdr>
        </w:div>
        <w:div w:id="2005082233">
          <w:marLeft w:val="1166"/>
          <w:marRight w:val="0"/>
          <w:marTop w:val="96"/>
          <w:marBottom w:val="0"/>
          <w:divBdr>
            <w:top w:val="none" w:sz="0" w:space="0" w:color="auto"/>
            <w:left w:val="none" w:sz="0" w:space="0" w:color="auto"/>
            <w:bottom w:val="none" w:sz="0" w:space="0" w:color="auto"/>
            <w:right w:val="none" w:sz="0" w:space="0" w:color="auto"/>
          </w:divBdr>
        </w:div>
        <w:div w:id="2005082239">
          <w:marLeft w:val="1800"/>
          <w:marRight w:val="0"/>
          <w:marTop w:val="77"/>
          <w:marBottom w:val="0"/>
          <w:divBdr>
            <w:top w:val="none" w:sz="0" w:space="0" w:color="auto"/>
            <w:left w:val="none" w:sz="0" w:space="0" w:color="auto"/>
            <w:bottom w:val="none" w:sz="0" w:space="0" w:color="auto"/>
            <w:right w:val="none" w:sz="0" w:space="0" w:color="auto"/>
          </w:divBdr>
        </w:div>
        <w:div w:id="2005082246">
          <w:marLeft w:val="1166"/>
          <w:marRight w:val="0"/>
          <w:marTop w:val="96"/>
          <w:marBottom w:val="0"/>
          <w:divBdr>
            <w:top w:val="none" w:sz="0" w:space="0" w:color="auto"/>
            <w:left w:val="none" w:sz="0" w:space="0" w:color="auto"/>
            <w:bottom w:val="none" w:sz="0" w:space="0" w:color="auto"/>
            <w:right w:val="none" w:sz="0" w:space="0" w:color="auto"/>
          </w:divBdr>
        </w:div>
        <w:div w:id="2005082248">
          <w:marLeft w:val="1800"/>
          <w:marRight w:val="0"/>
          <w:marTop w:val="77"/>
          <w:marBottom w:val="0"/>
          <w:divBdr>
            <w:top w:val="none" w:sz="0" w:space="0" w:color="auto"/>
            <w:left w:val="none" w:sz="0" w:space="0" w:color="auto"/>
            <w:bottom w:val="none" w:sz="0" w:space="0" w:color="auto"/>
            <w:right w:val="none" w:sz="0" w:space="0" w:color="auto"/>
          </w:divBdr>
        </w:div>
        <w:div w:id="2005082254">
          <w:marLeft w:val="1800"/>
          <w:marRight w:val="0"/>
          <w:marTop w:val="77"/>
          <w:marBottom w:val="0"/>
          <w:divBdr>
            <w:top w:val="none" w:sz="0" w:space="0" w:color="auto"/>
            <w:left w:val="none" w:sz="0" w:space="0" w:color="auto"/>
            <w:bottom w:val="none" w:sz="0" w:space="0" w:color="auto"/>
            <w:right w:val="none" w:sz="0" w:space="0" w:color="auto"/>
          </w:divBdr>
        </w:div>
        <w:div w:id="2005082258">
          <w:marLeft w:val="1800"/>
          <w:marRight w:val="0"/>
          <w:marTop w:val="77"/>
          <w:marBottom w:val="0"/>
          <w:divBdr>
            <w:top w:val="none" w:sz="0" w:space="0" w:color="auto"/>
            <w:left w:val="none" w:sz="0" w:space="0" w:color="auto"/>
            <w:bottom w:val="none" w:sz="0" w:space="0" w:color="auto"/>
            <w:right w:val="none" w:sz="0" w:space="0" w:color="auto"/>
          </w:divBdr>
        </w:div>
        <w:div w:id="2005082265">
          <w:marLeft w:val="547"/>
          <w:marRight w:val="0"/>
          <w:marTop w:val="115"/>
          <w:marBottom w:val="0"/>
          <w:divBdr>
            <w:top w:val="none" w:sz="0" w:space="0" w:color="auto"/>
            <w:left w:val="none" w:sz="0" w:space="0" w:color="auto"/>
            <w:bottom w:val="none" w:sz="0" w:space="0" w:color="auto"/>
            <w:right w:val="none" w:sz="0" w:space="0" w:color="auto"/>
          </w:divBdr>
        </w:div>
        <w:div w:id="2005082270">
          <w:marLeft w:val="1800"/>
          <w:marRight w:val="0"/>
          <w:marTop w:val="77"/>
          <w:marBottom w:val="0"/>
          <w:divBdr>
            <w:top w:val="none" w:sz="0" w:space="0" w:color="auto"/>
            <w:left w:val="none" w:sz="0" w:space="0" w:color="auto"/>
            <w:bottom w:val="none" w:sz="0" w:space="0" w:color="auto"/>
            <w:right w:val="none" w:sz="0" w:space="0" w:color="auto"/>
          </w:divBdr>
        </w:div>
        <w:div w:id="2005082276">
          <w:marLeft w:val="1800"/>
          <w:marRight w:val="0"/>
          <w:marTop w:val="77"/>
          <w:marBottom w:val="0"/>
          <w:divBdr>
            <w:top w:val="none" w:sz="0" w:space="0" w:color="auto"/>
            <w:left w:val="none" w:sz="0" w:space="0" w:color="auto"/>
            <w:bottom w:val="none" w:sz="0" w:space="0" w:color="auto"/>
            <w:right w:val="none" w:sz="0" w:space="0" w:color="auto"/>
          </w:divBdr>
        </w:div>
      </w:divsChild>
    </w:div>
    <w:div w:id="2005082230">
      <w:marLeft w:val="0"/>
      <w:marRight w:val="0"/>
      <w:marTop w:val="0"/>
      <w:marBottom w:val="0"/>
      <w:divBdr>
        <w:top w:val="none" w:sz="0" w:space="0" w:color="auto"/>
        <w:left w:val="none" w:sz="0" w:space="0" w:color="auto"/>
        <w:bottom w:val="none" w:sz="0" w:space="0" w:color="auto"/>
        <w:right w:val="none" w:sz="0" w:space="0" w:color="auto"/>
      </w:divBdr>
    </w:div>
    <w:div w:id="2005082235">
      <w:marLeft w:val="0"/>
      <w:marRight w:val="0"/>
      <w:marTop w:val="0"/>
      <w:marBottom w:val="0"/>
      <w:divBdr>
        <w:top w:val="none" w:sz="0" w:space="0" w:color="auto"/>
        <w:left w:val="none" w:sz="0" w:space="0" w:color="auto"/>
        <w:bottom w:val="none" w:sz="0" w:space="0" w:color="auto"/>
        <w:right w:val="none" w:sz="0" w:space="0" w:color="auto"/>
      </w:divBdr>
    </w:div>
    <w:div w:id="2005082241">
      <w:marLeft w:val="0"/>
      <w:marRight w:val="0"/>
      <w:marTop w:val="0"/>
      <w:marBottom w:val="0"/>
      <w:divBdr>
        <w:top w:val="none" w:sz="0" w:space="0" w:color="auto"/>
        <w:left w:val="none" w:sz="0" w:space="0" w:color="auto"/>
        <w:bottom w:val="none" w:sz="0" w:space="0" w:color="auto"/>
        <w:right w:val="none" w:sz="0" w:space="0" w:color="auto"/>
      </w:divBdr>
    </w:div>
    <w:div w:id="2005082250">
      <w:marLeft w:val="0"/>
      <w:marRight w:val="0"/>
      <w:marTop w:val="0"/>
      <w:marBottom w:val="0"/>
      <w:divBdr>
        <w:top w:val="none" w:sz="0" w:space="0" w:color="auto"/>
        <w:left w:val="none" w:sz="0" w:space="0" w:color="auto"/>
        <w:bottom w:val="none" w:sz="0" w:space="0" w:color="auto"/>
        <w:right w:val="none" w:sz="0" w:space="0" w:color="auto"/>
      </w:divBdr>
    </w:div>
    <w:div w:id="2005082253">
      <w:marLeft w:val="0"/>
      <w:marRight w:val="0"/>
      <w:marTop w:val="0"/>
      <w:marBottom w:val="0"/>
      <w:divBdr>
        <w:top w:val="none" w:sz="0" w:space="0" w:color="auto"/>
        <w:left w:val="none" w:sz="0" w:space="0" w:color="auto"/>
        <w:bottom w:val="none" w:sz="0" w:space="0" w:color="auto"/>
        <w:right w:val="none" w:sz="0" w:space="0" w:color="auto"/>
      </w:divBdr>
      <w:divsChild>
        <w:div w:id="2005082224">
          <w:marLeft w:val="547"/>
          <w:marRight w:val="0"/>
          <w:marTop w:val="115"/>
          <w:marBottom w:val="0"/>
          <w:divBdr>
            <w:top w:val="none" w:sz="0" w:space="0" w:color="auto"/>
            <w:left w:val="none" w:sz="0" w:space="0" w:color="auto"/>
            <w:bottom w:val="none" w:sz="0" w:space="0" w:color="auto"/>
            <w:right w:val="none" w:sz="0" w:space="0" w:color="auto"/>
          </w:divBdr>
        </w:div>
        <w:div w:id="2005082226">
          <w:marLeft w:val="547"/>
          <w:marRight w:val="0"/>
          <w:marTop w:val="115"/>
          <w:marBottom w:val="0"/>
          <w:divBdr>
            <w:top w:val="none" w:sz="0" w:space="0" w:color="auto"/>
            <w:left w:val="none" w:sz="0" w:space="0" w:color="auto"/>
            <w:bottom w:val="none" w:sz="0" w:space="0" w:color="auto"/>
            <w:right w:val="none" w:sz="0" w:space="0" w:color="auto"/>
          </w:divBdr>
        </w:div>
        <w:div w:id="2005082232">
          <w:marLeft w:val="1166"/>
          <w:marRight w:val="0"/>
          <w:marTop w:val="96"/>
          <w:marBottom w:val="0"/>
          <w:divBdr>
            <w:top w:val="none" w:sz="0" w:space="0" w:color="auto"/>
            <w:left w:val="none" w:sz="0" w:space="0" w:color="auto"/>
            <w:bottom w:val="none" w:sz="0" w:space="0" w:color="auto"/>
            <w:right w:val="none" w:sz="0" w:space="0" w:color="auto"/>
          </w:divBdr>
        </w:div>
        <w:div w:id="2005082249">
          <w:marLeft w:val="547"/>
          <w:marRight w:val="0"/>
          <w:marTop w:val="115"/>
          <w:marBottom w:val="0"/>
          <w:divBdr>
            <w:top w:val="none" w:sz="0" w:space="0" w:color="auto"/>
            <w:left w:val="none" w:sz="0" w:space="0" w:color="auto"/>
            <w:bottom w:val="none" w:sz="0" w:space="0" w:color="auto"/>
            <w:right w:val="none" w:sz="0" w:space="0" w:color="auto"/>
          </w:divBdr>
        </w:div>
        <w:div w:id="2005082274">
          <w:marLeft w:val="547"/>
          <w:marRight w:val="0"/>
          <w:marTop w:val="115"/>
          <w:marBottom w:val="0"/>
          <w:divBdr>
            <w:top w:val="none" w:sz="0" w:space="0" w:color="auto"/>
            <w:left w:val="none" w:sz="0" w:space="0" w:color="auto"/>
            <w:bottom w:val="none" w:sz="0" w:space="0" w:color="auto"/>
            <w:right w:val="none" w:sz="0" w:space="0" w:color="auto"/>
          </w:divBdr>
        </w:div>
        <w:div w:id="2005082277">
          <w:marLeft w:val="547"/>
          <w:marRight w:val="0"/>
          <w:marTop w:val="115"/>
          <w:marBottom w:val="0"/>
          <w:divBdr>
            <w:top w:val="none" w:sz="0" w:space="0" w:color="auto"/>
            <w:left w:val="none" w:sz="0" w:space="0" w:color="auto"/>
            <w:bottom w:val="none" w:sz="0" w:space="0" w:color="auto"/>
            <w:right w:val="none" w:sz="0" w:space="0" w:color="auto"/>
          </w:divBdr>
        </w:div>
      </w:divsChild>
    </w:div>
    <w:div w:id="2005082257">
      <w:marLeft w:val="0"/>
      <w:marRight w:val="0"/>
      <w:marTop w:val="0"/>
      <w:marBottom w:val="0"/>
      <w:divBdr>
        <w:top w:val="none" w:sz="0" w:space="0" w:color="auto"/>
        <w:left w:val="none" w:sz="0" w:space="0" w:color="auto"/>
        <w:bottom w:val="none" w:sz="0" w:space="0" w:color="auto"/>
        <w:right w:val="none" w:sz="0" w:space="0" w:color="auto"/>
      </w:divBdr>
    </w:div>
    <w:div w:id="2005082261">
      <w:marLeft w:val="0"/>
      <w:marRight w:val="0"/>
      <w:marTop w:val="0"/>
      <w:marBottom w:val="0"/>
      <w:divBdr>
        <w:top w:val="none" w:sz="0" w:space="0" w:color="auto"/>
        <w:left w:val="none" w:sz="0" w:space="0" w:color="auto"/>
        <w:bottom w:val="none" w:sz="0" w:space="0" w:color="auto"/>
        <w:right w:val="none" w:sz="0" w:space="0" w:color="auto"/>
      </w:divBdr>
      <w:divsChild>
        <w:div w:id="2005082228">
          <w:marLeft w:val="547"/>
          <w:marRight w:val="0"/>
          <w:marTop w:val="115"/>
          <w:marBottom w:val="0"/>
          <w:divBdr>
            <w:top w:val="none" w:sz="0" w:space="0" w:color="auto"/>
            <w:left w:val="none" w:sz="0" w:space="0" w:color="auto"/>
            <w:bottom w:val="none" w:sz="0" w:space="0" w:color="auto"/>
            <w:right w:val="none" w:sz="0" w:space="0" w:color="auto"/>
          </w:divBdr>
        </w:div>
        <w:div w:id="2005082234">
          <w:marLeft w:val="547"/>
          <w:marRight w:val="0"/>
          <w:marTop w:val="115"/>
          <w:marBottom w:val="0"/>
          <w:divBdr>
            <w:top w:val="none" w:sz="0" w:space="0" w:color="auto"/>
            <w:left w:val="none" w:sz="0" w:space="0" w:color="auto"/>
            <w:bottom w:val="none" w:sz="0" w:space="0" w:color="auto"/>
            <w:right w:val="none" w:sz="0" w:space="0" w:color="auto"/>
          </w:divBdr>
        </w:div>
        <w:div w:id="2005082236">
          <w:marLeft w:val="1166"/>
          <w:marRight w:val="0"/>
          <w:marTop w:val="96"/>
          <w:marBottom w:val="0"/>
          <w:divBdr>
            <w:top w:val="none" w:sz="0" w:space="0" w:color="auto"/>
            <w:left w:val="none" w:sz="0" w:space="0" w:color="auto"/>
            <w:bottom w:val="none" w:sz="0" w:space="0" w:color="auto"/>
            <w:right w:val="none" w:sz="0" w:space="0" w:color="auto"/>
          </w:divBdr>
        </w:div>
        <w:div w:id="2005082238">
          <w:marLeft w:val="1166"/>
          <w:marRight w:val="0"/>
          <w:marTop w:val="96"/>
          <w:marBottom w:val="0"/>
          <w:divBdr>
            <w:top w:val="none" w:sz="0" w:space="0" w:color="auto"/>
            <w:left w:val="none" w:sz="0" w:space="0" w:color="auto"/>
            <w:bottom w:val="none" w:sz="0" w:space="0" w:color="auto"/>
            <w:right w:val="none" w:sz="0" w:space="0" w:color="auto"/>
          </w:divBdr>
        </w:div>
        <w:div w:id="2005082243">
          <w:marLeft w:val="547"/>
          <w:marRight w:val="0"/>
          <w:marTop w:val="115"/>
          <w:marBottom w:val="0"/>
          <w:divBdr>
            <w:top w:val="none" w:sz="0" w:space="0" w:color="auto"/>
            <w:left w:val="none" w:sz="0" w:space="0" w:color="auto"/>
            <w:bottom w:val="none" w:sz="0" w:space="0" w:color="auto"/>
            <w:right w:val="none" w:sz="0" w:space="0" w:color="auto"/>
          </w:divBdr>
        </w:div>
        <w:div w:id="2005082251">
          <w:marLeft w:val="1166"/>
          <w:marRight w:val="0"/>
          <w:marTop w:val="96"/>
          <w:marBottom w:val="0"/>
          <w:divBdr>
            <w:top w:val="none" w:sz="0" w:space="0" w:color="auto"/>
            <w:left w:val="none" w:sz="0" w:space="0" w:color="auto"/>
            <w:bottom w:val="none" w:sz="0" w:space="0" w:color="auto"/>
            <w:right w:val="none" w:sz="0" w:space="0" w:color="auto"/>
          </w:divBdr>
        </w:div>
        <w:div w:id="2005082259">
          <w:marLeft w:val="547"/>
          <w:marRight w:val="0"/>
          <w:marTop w:val="115"/>
          <w:marBottom w:val="0"/>
          <w:divBdr>
            <w:top w:val="none" w:sz="0" w:space="0" w:color="auto"/>
            <w:left w:val="none" w:sz="0" w:space="0" w:color="auto"/>
            <w:bottom w:val="none" w:sz="0" w:space="0" w:color="auto"/>
            <w:right w:val="none" w:sz="0" w:space="0" w:color="auto"/>
          </w:divBdr>
        </w:div>
        <w:div w:id="2005082260">
          <w:marLeft w:val="1166"/>
          <w:marRight w:val="0"/>
          <w:marTop w:val="96"/>
          <w:marBottom w:val="0"/>
          <w:divBdr>
            <w:top w:val="none" w:sz="0" w:space="0" w:color="auto"/>
            <w:left w:val="none" w:sz="0" w:space="0" w:color="auto"/>
            <w:bottom w:val="none" w:sz="0" w:space="0" w:color="auto"/>
            <w:right w:val="none" w:sz="0" w:space="0" w:color="auto"/>
          </w:divBdr>
        </w:div>
        <w:div w:id="2005082264">
          <w:marLeft w:val="1166"/>
          <w:marRight w:val="0"/>
          <w:marTop w:val="96"/>
          <w:marBottom w:val="0"/>
          <w:divBdr>
            <w:top w:val="none" w:sz="0" w:space="0" w:color="auto"/>
            <w:left w:val="none" w:sz="0" w:space="0" w:color="auto"/>
            <w:bottom w:val="none" w:sz="0" w:space="0" w:color="auto"/>
            <w:right w:val="none" w:sz="0" w:space="0" w:color="auto"/>
          </w:divBdr>
        </w:div>
      </w:divsChild>
    </w:div>
    <w:div w:id="2005082263">
      <w:marLeft w:val="0"/>
      <w:marRight w:val="0"/>
      <w:marTop w:val="0"/>
      <w:marBottom w:val="0"/>
      <w:divBdr>
        <w:top w:val="none" w:sz="0" w:space="0" w:color="auto"/>
        <w:left w:val="none" w:sz="0" w:space="0" w:color="auto"/>
        <w:bottom w:val="none" w:sz="0" w:space="0" w:color="auto"/>
        <w:right w:val="none" w:sz="0" w:space="0" w:color="auto"/>
      </w:divBdr>
    </w:div>
    <w:div w:id="2005082268">
      <w:marLeft w:val="0"/>
      <w:marRight w:val="0"/>
      <w:marTop w:val="0"/>
      <w:marBottom w:val="0"/>
      <w:divBdr>
        <w:top w:val="none" w:sz="0" w:space="0" w:color="auto"/>
        <w:left w:val="none" w:sz="0" w:space="0" w:color="auto"/>
        <w:bottom w:val="none" w:sz="0" w:space="0" w:color="auto"/>
        <w:right w:val="none" w:sz="0" w:space="0" w:color="auto"/>
      </w:divBdr>
      <w:divsChild>
        <w:div w:id="2005082237">
          <w:marLeft w:val="1166"/>
          <w:marRight w:val="0"/>
          <w:marTop w:val="96"/>
          <w:marBottom w:val="0"/>
          <w:divBdr>
            <w:top w:val="none" w:sz="0" w:space="0" w:color="auto"/>
            <w:left w:val="none" w:sz="0" w:space="0" w:color="auto"/>
            <w:bottom w:val="none" w:sz="0" w:space="0" w:color="auto"/>
            <w:right w:val="none" w:sz="0" w:space="0" w:color="auto"/>
          </w:divBdr>
        </w:div>
        <w:div w:id="2005082242">
          <w:marLeft w:val="547"/>
          <w:marRight w:val="0"/>
          <w:marTop w:val="115"/>
          <w:marBottom w:val="0"/>
          <w:divBdr>
            <w:top w:val="none" w:sz="0" w:space="0" w:color="auto"/>
            <w:left w:val="none" w:sz="0" w:space="0" w:color="auto"/>
            <w:bottom w:val="none" w:sz="0" w:space="0" w:color="auto"/>
            <w:right w:val="none" w:sz="0" w:space="0" w:color="auto"/>
          </w:divBdr>
        </w:div>
        <w:div w:id="2005082255">
          <w:marLeft w:val="1166"/>
          <w:marRight w:val="0"/>
          <w:marTop w:val="96"/>
          <w:marBottom w:val="0"/>
          <w:divBdr>
            <w:top w:val="none" w:sz="0" w:space="0" w:color="auto"/>
            <w:left w:val="none" w:sz="0" w:space="0" w:color="auto"/>
            <w:bottom w:val="none" w:sz="0" w:space="0" w:color="auto"/>
            <w:right w:val="none" w:sz="0" w:space="0" w:color="auto"/>
          </w:divBdr>
        </w:div>
        <w:div w:id="2005082262">
          <w:marLeft w:val="1166"/>
          <w:marRight w:val="0"/>
          <w:marTop w:val="96"/>
          <w:marBottom w:val="0"/>
          <w:divBdr>
            <w:top w:val="none" w:sz="0" w:space="0" w:color="auto"/>
            <w:left w:val="none" w:sz="0" w:space="0" w:color="auto"/>
            <w:bottom w:val="none" w:sz="0" w:space="0" w:color="auto"/>
            <w:right w:val="none" w:sz="0" w:space="0" w:color="auto"/>
          </w:divBdr>
        </w:div>
        <w:div w:id="2005082266">
          <w:marLeft w:val="547"/>
          <w:marRight w:val="0"/>
          <w:marTop w:val="115"/>
          <w:marBottom w:val="0"/>
          <w:divBdr>
            <w:top w:val="none" w:sz="0" w:space="0" w:color="auto"/>
            <w:left w:val="none" w:sz="0" w:space="0" w:color="auto"/>
            <w:bottom w:val="none" w:sz="0" w:space="0" w:color="auto"/>
            <w:right w:val="none" w:sz="0" w:space="0" w:color="auto"/>
          </w:divBdr>
        </w:div>
      </w:divsChild>
    </w:div>
    <w:div w:id="2005082269">
      <w:marLeft w:val="0"/>
      <w:marRight w:val="0"/>
      <w:marTop w:val="0"/>
      <w:marBottom w:val="0"/>
      <w:divBdr>
        <w:top w:val="none" w:sz="0" w:space="0" w:color="auto"/>
        <w:left w:val="none" w:sz="0" w:space="0" w:color="auto"/>
        <w:bottom w:val="none" w:sz="0" w:space="0" w:color="auto"/>
        <w:right w:val="none" w:sz="0" w:space="0" w:color="auto"/>
      </w:divBdr>
    </w:div>
    <w:div w:id="2005082272">
      <w:marLeft w:val="0"/>
      <w:marRight w:val="0"/>
      <w:marTop w:val="0"/>
      <w:marBottom w:val="0"/>
      <w:divBdr>
        <w:top w:val="none" w:sz="0" w:space="0" w:color="auto"/>
        <w:left w:val="none" w:sz="0" w:space="0" w:color="auto"/>
        <w:bottom w:val="none" w:sz="0" w:space="0" w:color="auto"/>
        <w:right w:val="none" w:sz="0" w:space="0" w:color="auto"/>
      </w:divBdr>
      <w:divsChild>
        <w:div w:id="2005082225">
          <w:marLeft w:val="1800"/>
          <w:marRight w:val="0"/>
          <w:marTop w:val="77"/>
          <w:marBottom w:val="0"/>
          <w:divBdr>
            <w:top w:val="none" w:sz="0" w:space="0" w:color="auto"/>
            <w:left w:val="none" w:sz="0" w:space="0" w:color="auto"/>
            <w:bottom w:val="none" w:sz="0" w:space="0" w:color="auto"/>
            <w:right w:val="none" w:sz="0" w:space="0" w:color="auto"/>
          </w:divBdr>
        </w:div>
        <w:div w:id="2005082240">
          <w:marLeft w:val="547"/>
          <w:marRight w:val="0"/>
          <w:marTop w:val="115"/>
          <w:marBottom w:val="0"/>
          <w:divBdr>
            <w:top w:val="none" w:sz="0" w:space="0" w:color="auto"/>
            <w:left w:val="none" w:sz="0" w:space="0" w:color="auto"/>
            <w:bottom w:val="none" w:sz="0" w:space="0" w:color="auto"/>
            <w:right w:val="none" w:sz="0" w:space="0" w:color="auto"/>
          </w:divBdr>
        </w:div>
        <w:div w:id="2005082244">
          <w:marLeft w:val="1166"/>
          <w:marRight w:val="0"/>
          <w:marTop w:val="96"/>
          <w:marBottom w:val="0"/>
          <w:divBdr>
            <w:top w:val="none" w:sz="0" w:space="0" w:color="auto"/>
            <w:left w:val="none" w:sz="0" w:space="0" w:color="auto"/>
            <w:bottom w:val="none" w:sz="0" w:space="0" w:color="auto"/>
            <w:right w:val="none" w:sz="0" w:space="0" w:color="auto"/>
          </w:divBdr>
        </w:div>
        <w:div w:id="2005082245">
          <w:marLeft w:val="547"/>
          <w:marRight w:val="0"/>
          <w:marTop w:val="115"/>
          <w:marBottom w:val="0"/>
          <w:divBdr>
            <w:top w:val="none" w:sz="0" w:space="0" w:color="auto"/>
            <w:left w:val="none" w:sz="0" w:space="0" w:color="auto"/>
            <w:bottom w:val="none" w:sz="0" w:space="0" w:color="auto"/>
            <w:right w:val="none" w:sz="0" w:space="0" w:color="auto"/>
          </w:divBdr>
        </w:div>
        <w:div w:id="2005082247">
          <w:marLeft w:val="547"/>
          <w:marRight w:val="0"/>
          <w:marTop w:val="115"/>
          <w:marBottom w:val="0"/>
          <w:divBdr>
            <w:top w:val="none" w:sz="0" w:space="0" w:color="auto"/>
            <w:left w:val="none" w:sz="0" w:space="0" w:color="auto"/>
            <w:bottom w:val="none" w:sz="0" w:space="0" w:color="auto"/>
            <w:right w:val="none" w:sz="0" w:space="0" w:color="auto"/>
          </w:divBdr>
        </w:div>
        <w:div w:id="2005082252">
          <w:marLeft w:val="1166"/>
          <w:marRight w:val="0"/>
          <w:marTop w:val="96"/>
          <w:marBottom w:val="0"/>
          <w:divBdr>
            <w:top w:val="none" w:sz="0" w:space="0" w:color="auto"/>
            <w:left w:val="none" w:sz="0" w:space="0" w:color="auto"/>
            <w:bottom w:val="none" w:sz="0" w:space="0" w:color="auto"/>
            <w:right w:val="none" w:sz="0" w:space="0" w:color="auto"/>
          </w:divBdr>
        </w:div>
        <w:div w:id="2005082256">
          <w:marLeft w:val="1800"/>
          <w:marRight w:val="0"/>
          <w:marTop w:val="77"/>
          <w:marBottom w:val="0"/>
          <w:divBdr>
            <w:top w:val="none" w:sz="0" w:space="0" w:color="auto"/>
            <w:left w:val="none" w:sz="0" w:space="0" w:color="auto"/>
            <w:bottom w:val="none" w:sz="0" w:space="0" w:color="auto"/>
            <w:right w:val="none" w:sz="0" w:space="0" w:color="auto"/>
          </w:divBdr>
        </w:div>
        <w:div w:id="2005082267">
          <w:marLeft w:val="1166"/>
          <w:marRight w:val="0"/>
          <w:marTop w:val="96"/>
          <w:marBottom w:val="0"/>
          <w:divBdr>
            <w:top w:val="none" w:sz="0" w:space="0" w:color="auto"/>
            <w:left w:val="none" w:sz="0" w:space="0" w:color="auto"/>
            <w:bottom w:val="none" w:sz="0" w:space="0" w:color="auto"/>
            <w:right w:val="none" w:sz="0" w:space="0" w:color="auto"/>
          </w:divBdr>
        </w:div>
        <w:div w:id="2005082271">
          <w:marLeft w:val="547"/>
          <w:marRight w:val="0"/>
          <w:marTop w:val="115"/>
          <w:marBottom w:val="0"/>
          <w:divBdr>
            <w:top w:val="none" w:sz="0" w:space="0" w:color="auto"/>
            <w:left w:val="none" w:sz="0" w:space="0" w:color="auto"/>
            <w:bottom w:val="none" w:sz="0" w:space="0" w:color="auto"/>
            <w:right w:val="none" w:sz="0" w:space="0" w:color="auto"/>
          </w:divBdr>
        </w:div>
      </w:divsChild>
    </w:div>
    <w:div w:id="2005082273">
      <w:marLeft w:val="0"/>
      <w:marRight w:val="0"/>
      <w:marTop w:val="0"/>
      <w:marBottom w:val="0"/>
      <w:divBdr>
        <w:top w:val="none" w:sz="0" w:space="0" w:color="auto"/>
        <w:left w:val="none" w:sz="0" w:space="0" w:color="auto"/>
        <w:bottom w:val="none" w:sz="0" w:space="0" w:color="auto"/>
        <w:right w:val="none" w:sz="0" w:space="0" w:color="auto"/>
      </w:divBdr>
    </w:div>
    <w:div w:id="200508227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Jos26</b:Tag>
    <b:SourceType>InternetSite</b:SourceType>
    <b:Guid>{8A76D241-BD97-344D-8E17-F1E528A5028F}</b:Guid>
    <b:Title>IBM</b:Title>
    <b:Year>2026</b:Year>
    <b:InternetSiteTitle>IBM.com</b:InternetSiteTitle>
    <b:URL>https://www.ibm.com/think/topics/arima-model</b:URL>
    <b:Author>
      <b:Author>
        <b:NameList>
          <b:Person>
            <b:Last>Noble</b:Last>
            <b:First>Josuha</b:First>
          </b:Person>
        </b:NameList>
      </b:Author>
    </b:Author>
    <b:RefOrder>2</b:RefOrder>
  </b:Source>
  <b:Source>
    <b:Tag>Men262</b:Tag>
    <b:SourceType>Report</b:SourceType>
    <b:Guid>{61F0561F-5DD7-0345-9677-37B163283E2A}</b:Guid>
    <b:Author>
      <b:Author>
        <b:Corporate>Menon Economics</b:Corporate>
      </b:Author>
    </b:Author>
    <b:Title>Maritim Verdiskapning 2026</b:Title>
    <b:Year>2026</b:Year>
    <b:Publisher>Maritimt Forum</b:Publisher>
    <b:RefOrder>1</b:RefOrder>
  </b:Source>
  <b:Source>
    <b:Tag>Spy18</b:Tag>
    <b:SourceType>ArticleInAPeriodical</b:SourceType>
    <b:Guid>{E10E726D-13D9-5D47-AEFB-879CCAC3230A}</b:Guid>
    <b:Title>The M4 Competition: Results, findings, conclusion and way forward</b:Title>
    <b:Year>2018</b:Year>
    <b:Author>
      <b:Author>
        <b:NameList>
          <b:Person>
            <b:Last>Spyros Makridakis</b:Last>
            <b:First>Evangelos</b:First>
            <b:Middle>Spiliotis, Vassilios Assimakopoulos</b:Middle>
          </b:Person>
        </b:NameList>
      </b:Author>
    </b:Author>
    <b:PeriodicalTitle>International Journal of Forecasting</b:PeriodicalTitle>
    <b:RefOrder>4</b:RefOrder>
  </b:Source>
  <b:Source>
    <b:Tag>Rea06</b:Tag>
    <b:SourceType>ArticleInAPeriodical</b:SourceType>
    <b:Guid>{D1CE0CBB-182F-E84C-856B-EBE90A745453}</b:Guid>
    <b:Author>
      <b:Author>
        <b:NameList>
          <b:Person>
            <b:Last>Real Carbonneau</b:Last>
            <b:First>Kevin</b:First>
            <b:Middle>Laframboise, Rustam Vahidov</b:Middle>
          </b:Person>
        </b:NameList>
      </b:Author>
    </b:Author>
    <b:Title>Application of machine learning techniques for supply chain demand forecasting</b:Title>
    <b:PeriodicalTitle>European Journal of Operational Research</b:PeriodicalTitle>
    <b:Year>2006</b:Year>
    <b:Month>Desember</b:Month>
    <b:RefOrder>3</b:RefOrder>
  </b:Source>
  <b:Source>
    <b:Tag>Nur23</b:Tag>
    <b:SourceType>ArticleInAPeriodical</b:SourceType>
    <b:Guid>{9B0D54B3-6D40-2C44-AFF2-C6C0374E4150}</b:Guid>
    <b:Author>
      <b:Author>
        <b:NameList>
          <b:Person>
            <b:Last>Nur Assani</b:Last>
            <b:First>Petar</b:First>
            <b:Middle>Matic, Nediljko Kastelan and Ivan R. Čavka</b:Middle>
          </b:Person>
        </b:NameList>
      </b:Author>
    </b:Author>
    <b:Title>A Review of Artificial Neural Networks Applications in Maritime Industry</b:Title>
    <b:PeriodicalTitle>IEEE</b:PeriodicalTitle>
    <b:Year>2023</b:Year>
    <b:Month>Desember</b:Month>
    <b:RefOrder>5</b:RefOrder>
  </b:Source>
</b:Sources>
</file>

<file path=customXml/itemProps1.xml><?xml version="1.0" encoding="utf-8"?>
<ds:datastoreItem xmlns:ds="http://schemas.openxmlformats.org/officeDocument/2006/customXml" ds:itemID="{15EDDDC4-FC70-4A17-B335-FA74CBA6D896}">
  <ds:schemaRefs>
    <ds:schemaRef ds:uri="http://schemas.microsoft.com/sharepoint/v3/contenttype/forms"/>
  </ds:schemaRefs>
</ds:datastoreItem>
</file>

<file path=customXml/itemProps2.xml><?xml version="1.0" encoding="utf-8"?>
<ds:datastoreItem xmlns:ds="http://schemas.openxmlformats.org/officeDocument/2006/customXml" ds:itemID="{74AFE97E-FF41-453C-AD97-D425FF5A45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04B31DB-3A04-4C67-AFC6-FB4D572DB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711374-8990-FF4C-B9C0-EDF9999C5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C:\Users\perr\AppData\Local\Temp\dokumentmal-studentoppgaver.dotx</Template>
  <TotalTime>63</TotalTime>
  <Pages>18</Pages>
  <Words>3210</Words>
  <Characters>17013</Characters>
  <Application>Microsoft Office Word</Application>
  <DocSecurity>0</DocSecurity>
  <Lines>141</Lines>
  <Paragraphs>40</Paragraphs>
  <ScaleCrop>false</ScaleCrop>
  <HeadingPairs>
    <vt:vector size="2" baseType="variant">
      <vt:variant>
        <vt:lpstr>Tittel</vt:lpstr>
      </vt:variant>
      <vt:variant>
        <vt:i4>1</vt:i4>
      </vt:variant>
    </vt:vector>
  </HeadingPairs>
  <TitlesOfParts>
    <vt:vector size="1" baseType="lpstr">
      <vt:lpstr/>
    </vt:vector>
  </TitlesOfParts>
  <Company>HSM</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dc:description/>
  <cp:lastModifiedBy>Julie Karlsen</cp:lastModifiedBy>
  <cp:revision>21</cp:revision>
  <cp:lastPrinted>2026-02-23T14:05:00Z</cp:lastPrinted>
  <dcterms:created xsi:type="dcterms:W3CDTF">2026-02-23T15:04:00Z</dcterms:created>
  <dcterms:modified xsi:type="dcterms:W3CDTF">2026-02-24T14:03:00Z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y fmtid="{D5CDD505-2E9C-101B-9397-08002B2CF9AE}" pid="11" name="Order">
    <vt:r8>1700</vt:r8>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_ExtendedDescription">
    <vt:lpwstr/>
  </property>
</Properties>
</file>